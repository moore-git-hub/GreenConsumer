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EBE78" w14:textId="67EE759C" w:rsidR="00D55196" w:rsidRDefault="00925400" w:rsidP="00E1756F">
      <w:commentRangeStart w:id="15"/>
      <w:pPr>
        <w:pStyle w:val="1"/>
      </w:pPr>
      <w:r>
        <w:rPr>
          <w:rFonts w:hint="eastAsia"/>
        </w:rPr>
        <w:t>绪论</w:t>
      </w:r>
      <w:commentRangeEnd w:id="15"/>
      <w:r>
        <w:commentReference w:id="15"/>
      </w:r>
    </w:p>
    <w:p w14:paraId="20282A42" w14:textId="5656FB14" w:rsidR="00E1756F" w:rsidRDefault="00A46BD9" w:rsidP="00E1756F">
      <w:pPr>
        <w:pStyle w:val="1"/>
      </w:pPr>
      <w:r w:rsidRPr="002E73A1">
        <w:t>概念界定</w:t>
      </w:r>
      <w:r>
        <w:rPr>
          <w:rFonts w:hint="eastAsia"/>
        </w:rPr>
        <w:t>与理论基础</w:t>
      </w:r>
    </w:p>
    <w:p w14:paraId="0A2380CB" w14:textId="4F0E6A30" w:rsidR="00E1756F" w:rsidRDefault="00BD1617" w:rsidP="00BD1617">
      <w:pPr>
        <w:pStyle w:val="1"/>
      </w:pPr>
      <w:r>
        <w:rPr>
          <w:rFonts w:hint="eastAsia"/>
        </w:rPr>
        <w:t>模型</w:t>
      </w:r>
      <w:r w:rsidRPr="00097CDE">
        <w:rPr>
          <w:rFonts w:hint="eastAsia"/>
        </w:rPr>
        <w:t>框架设计</w:t>
      </w:r>
    </w:p>
    <w:p w14:paraId="5DC25948" w14:textId="71EB9908" w:rsidR="00456DEC" w:rsidRPr="00456DEC" w:rsidRDefault="00456DEC" w:rsidP="00456DEC">
      <w:pPr>
        <w:pStyle w:val="2"/>
      </w:pPr>
      <w:r w:rsidRPr="00456DEC">
        <w:t>总体框架与建模逻辑</w:t>
      </w:r>
    </w:p>
    <w:p w14:paraId="03E81566" w14:textId="6D47AE03" w:rsidR="00456DEC" w:rsidRPr="00456DEC" w:rsidRDefault="00456DEC" w:rsidP="00456DEC">
      <w:pPr>
        <w:pStyle w:val="3"/>
      </w:pPr>
      <w:r w:rsidRPr="00456DEC">
        <w:t>研究情境与模型目标</w:t>
      </w:r>
    </w:p>
    <w:p w14:paraId="2A90D8D3" w14:textId="77777777" w:rsidR="007063F8" w:rsidRPr="007063F8" w:rsidRDefault="007063F8" w:rsidP="007063F8">
      <w:r w:rsidRPr="007063F8">
        <w:t>本研究围绕漂绿情境下消费者信任演化与企业澄清策略效果评估问题，构建基于</w:t>
      </w:r>
      <w:r w:rsidRPr="007063F8">
        <w:t xml:space="preserve"> GABM </w:t>
      </w:r>
      <w:r>
        <w:t>的生成式多智能体仿真框架。漂绿危机中的消费者信任并非由单一负面事件或单次企业回应线性决定，而是在消费者心理状态、信息语义特征、社交网络传播路径和企业干预策略共同作用下动态演化。</w:t>
      </w:r>
      <w:r>
        <w:t>部分传统扩散模型通常将信息传播抽象为同质概率过程</w:t>
      </w:r>
      <w:r>
        <w:t>，较难解释同一负面信息为何在不同消费者群体中产生差异化信任损耗，也难以解释企业澄清为何在不同渠道和不同时机下呈现不同修复效果。因此，本研究将语言信息、心理反应、网络扩散和策略干预纳入同一计算框架，将漂绿危机中的信任损耗与修复过程转化为可计算、可比较和可检验的动态过程。</w:t>
      </w:r>
    </w:p>
    <w:p w14:paraId="6D7F3A1A" w14:textId="63D04E7E" w:rsidR="007063F8" w:rsidRPr="007063F8" w:rsidRDefault="007063F8" w:rsidP="00060CCA">
      <w:pPr>
        <w:rPr>
          <w:rFonts w:hint="eastAsia"/>
        </w:rPr>
      </w:pPr>
      <w:r w:rsidRPr="007063F8">
        <w:t>基于上述研究情境，本章的模型目标不是复刻完整市场环境，而是在受控仿真条件下刻画三类机制：第一，漂绿事件如何通过自然语言信息触发消费者的情绪反应与信任损耗；第二，消费者的信任变化如何通过发帖、评论和转发等行为进入社交网络，并进一步形成级联传播；第三，企业澄清策略如何通过内容、渠道和时机组合改变消费者的信息环境，从而影响信任修复轨迹。由此，模型框架需要同时处理微观心理反应、中观网络扩散和宏观策略效果，而不是仅停留在单一层面的传播概率或行为选择。</w:t>
      </w:r>
    </w:p>
    <w:p w14:paraId="5852B48B" w14:textId="1C2ED886" w:rsidR="00C92436" w:rsidRPr="00C92436" w:rsidRDefault="00C92436" w:rsidP="00C92436">
      <w:pPr>
        <w:pStyle w:val="3"/>
      </w:pPr>
      <w:r w:rsidRPr="00C92436">
        <w:t xml:space="preserve">PSSS </w:t>
      </w:r>
      <w:r w:rsidRPr="00C92436">
        <w:t>四层耦合框架</w:t>
      </w:r>
    </w:p>
    <w:p w14:paraId="3202D35F" w14:textId="77777777" w:rsidR="004F0B04" w:rsidRPr="004F0B04" w:rsidRDefault="004F0B04" w:rsidP="004F0B04">
      <w:r w:rsidRPr="004F0B04">
        <w:t>为实现上述目标，本研究构建</w:t>
      </w:r>
      <w:r w:rsidRPr="004F0B04">
        <w:t>“</w:t>
      </w:r>
      <w:r w:rsidRPr="004F0B04">
        <w:t>心理</w:t>
      </w:r>
      <w:r w:rsidRPr="004F0B04">
        <w:t>—</w:t>
      </w:r>
      <w:r w:rsidRPr="004F0B04">
        <w:t>语义</w:t>
      </w:r>
      <w:r w:rsidRPr="004F0B04">
        <w:t>—</w:t>
      </w:r>
      <w:r w:rsidRPr="004F0B04">
        <w:t>结构</w:t>
      </w:r>
      <w:r w:rsidRPr="004F0B04">
        <w:t>—</w:t>
      </w:r>
      <w:r w:rsidRPr="004F0B04">
        <w:t>策略</w:t>
      </w:r>
      <w:r w:rsidRPr="004F0B04">
        <w:t>”</w:t>
      </w:r>
      <w:r w:rsidRPr="004F0B04">
        <w:t>（</w:t>
      </w:r>
      <w:r w:rsidRPr="004F0B04">
        <w:t>Psychological-Semantic-Structural-Strategic</w:t>
      </w:r>
      <w:r w:rsidRPr="004F0B04">
        <w:t>，</w:t>
      </w:r>
      <w:r w:rsidRPr="004F0B04">
        <w:t>PSSS</w:t>
      </w:r>
      <w:r w:rsidRPr="004F0B04">
        <w:t>）四层耦合框架。该框架将漂绿危机中的信任演化理解为多层机制连续作用的结果：心理层刻画消费者差异，语义层处理信息含义，结构层描述传播路径，策略层刻画企业干预。四层并非彼此独立，而是在离散时间步中共同作用于消费者信任、行为输出和信息扩散。</w:t>
      </w:r>
    </w:p>
    <w:p w14:paraId="3173B290" w14:textId="77777777" w:rsidR="004F0B04" w:rsidRPr="004F0B04" w:rsidRDefault="004F0B04" w:rsidP="004F0B04">
      <w:r w:rsidRPr="004F0B04">
        <w:lastRenderedPageBreak/>
        <w:t>心理层用于刻画消费者</w:t>
      </w:r>
      <w:r w:rsidRPr="004F0B04">
        <w:t xml:space="preserve"> Agent </w:t>
      </w:r>
      <w:r w:rsidRPr="004F0B04">
        <w:t>的内部认知基础，包括消费者类型、基线信任、当前信任状态、情绪反应、购买倾向和表达倾向。不同消费者因绿色价值卷入、环保责任认同和便利性权衡差异，对同一漂绿信息或企业澄清会产生不同幅度的信任更新。心理层的作用不是为</w:t>
      </w:r>
      <w:r w:rsidRPr="004F0B04">
        <w:t xml:space="preserve"> Agent </w:t>
      </w:r>
      <w:r w:rsidRPr="004F0B04">
        <w:t>添加简单群体标签，而是为后续语义加工、信任更新和行为决策提供异质性边界。</w:t>
      </w:r>
    </w:p>
    <w:p w14:paraId="3E9609FE" w14:textId="77777777" w:rsidR="004F0B04" w:rsidRPr="004F0B04" w:rsidRDefault="004F0B04" w:rsidP="004F0B04">
      <w:r w:rsidRPr="004F0B04">
        <w:t>语义层用于处理竞争性信息环境中的自然语言输入。现实社交媒体中的绿色传播信息并非抽象的正负信号，而是包含情绪效价、唤醒强度、可信度、主题一致性和信源属性等多重语义线索。语义层通过解析企业广告、新闻报道、用户质疑、健康争议、做空报告和企业澄清声明等文本，将非结构化信息转化为</w:t>
      </w:r>
      <w:r w:rsidRPr="004F0B04">
        <w:t xml:space="preserve"> Agent </w:t>
      </w:r>
      <w:r w:rsidRPr="004F0B04">
        <w:t>可处理的情绪冲击、可信度判断和信任更新输入。</w:t>
      </w:r>
    </w:p>
    <w:p w14:paraId="1D0A1A49" w14:textId="77777777" w:rsidR="004F0B04" w:rsidRPr="004F0B04" w:rsidRDefault="004F0B04" w:rsidP="004F0B04">
      <w:r w:rsidRPr="004F0B04">
        <w:t>结构层用于描述信息在消费者之间流动的网络路径。漂绿事件的影响并非均匀扩散，而是经由具有中心性差异、方向差异和触达差异的社交网络逐步放大或衰减。少数高出度节点能够在短时间内形成较大范围触达，普通用户和局部群体内部的连续互动则可能影响负面信息的持续性和局部沉淀。结构层由此解释同样的信息和企业回应为何会因节点位置、传播路径和受众组合不同而产生不同结果。</w:t>
      </w:r>
    </w:p>
    <w:p w14:paraId="2AEC9205" w14:textId="0EEB3161" w:rsidR="00270798" w:rsidRDefault="004F0B04" w:rsidP="004F0B04">
      <w:pPr>
        <w:rPr>
          <w:rFonts w:hint="eastAsia"/>
        </w:rPr>
      </w:pPr>
      <w:r w:rsidRPr="004F0B04">
        <w:t>策略层用于刻画企业可控的干预变量。本研究将企业澄清拆解为内容、渠道和时机三个维度：内容维度区分理性证据型与情感共情型澄清，渠道维度区分</w:t>
      </w:r>
      <w:r w:rsidRPr="004F0B04">
        <w:t xml:space="preserve"> Hub </w:t>
      </w:r>
      <w:r w:rsidRPr="004F0B04">
        <w:t>投放与随机投放，时机维度区分即时澄清、延迟澄清和不澄清。策略层的作用在于将企业危机回应转化为可进入仿真系统的干预变量，使模型能够进一步比较不同澄清组合对信任修复的影响。</w:t>
      </w:r>
    </w:p>
    <w:p w14:paraId="2B941DFE" w14:textId="6253262E" w:rsidR="00DB6B65" w:rsidRDefault="00DB6B65" w:rsidP="00270798">
      <w:pPr>
        <w:pStyle w:val="a9"/>
      </w:pPr>
      <w:r w:rsidRPr="008A3FC3">
        <w:rPr>
          <w:noProof/>
        </w:rPr>
        <w:lastRenderedPageBreak/>
        <w:drawing>
          <wp:inline distT="0" distB="0" distL="0" distR="0" wp14:anchorId="03616FC7" wp14:editId="651A6A2B">
            <wp:extent cx="5274310" cy="3463290"/>
            <wp:effectExtent l="38100" t="19050" r="2540" b="3810"/>
            <wp:docPr id="140491839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918393" name=""/>
                    <pic:cNvPicPr/>
                  </pic:nvPicPr>
                  <pic:blipFill>
                    <a:blip r:embed="rId8">
                      <a:extLst>
                        <a:ext uri="{96DAC541-7B7A-43D3-8B79-37D633B846F1}">
                          <asvg:svgBlip xmlns:asvg="http://schemas.microsoft.com/office/drawing/2016/SVG/main" r:embed="rId9"/>
                        </a:ext>
                      </a:extLst>
                    </a:blip>
                    <a:stretch>
                      <a:fillRect/>
                    </a:stretch>
                  </pic:blipFill>
                  <pic:spPr>
                    <a:xfrm>
                      <a:off x="0" y="0"/>
                      <a:ext cx="5274310" cy="3463290"/>
                    </a:xfrm>
                    <a:prstGeom prst="rect">
                      <a:avLst/>
                    </a:prstGeom>
                    <a:effectLst>
                      <a:outerShdw blurRad="50800" dist="38100" dir="2700000" algn="tl" rotWithShape="0">
                        <a:prstClr val="black">
                          <a:alpha val="40000"/>
                        </a:prstClr>
                      </a:outerShdw>
                    </a:effectLst>
                  </pic:spPr>
                </pic:pic>
              </a:graphicData>
            </a:graphic>
          </wp:inline>
        </w:drawing>
      </w:r>
    </w:p>
    <w:p w14:paraId="6C4F5BBC" w14:textId="7244C44C" w:rsidR="00DB6B65" w:rsidRDefault="00DB6B65" w:rsidP="00DB6B65">
      <w:pPr>
        <w:pStyle w:val="ab"/>
      </w:pPr>
      <w:r w:rsidRPr="00DB6B65">
        <w:t>图</w:t>
      </w:r>
      <w:r w:rsidRPr="00DB6B65">
        <w:t xml:space="preserve"> </w:t>
      </w:r>
      <w:r w:rsidRPr="00DB6B65">
        <w:fldChar w:fldCharType="begin"/>
      </w:r>
      <w:r w:rsidRPr="00DB6B65">
        <w:instrText xml:space="preserve"> SEQ </w:instrText>
      </w:r>
      <w:r w:rsidRPr="00DB6B65">
        <w:instrText>图</w:instrText>
      </w:r>
      <w:r w:rsidRPr="00DB6B65">
        <w:instrText xml:space="preserve"> \* ARABIC </w:instrText>
      </w:r>
      <w:r w:rsidRPr="00DB6B65">
        <w:fldChar w:fldCharType="separate"/>
      </w:r>
      <w:r w:rsidR="004D1A28">
        <w:rPr>
          <w:noProof/>
        </w:rPr>
        <w:t>1</w:t>
      </w:r>
      <w:r w:rsidRPr="00DB6B65">
        <w:fldChar w:fldCharType="end"/>
      </w:r>
      <w:r w:rsidRPr="00DB6B65">
        <w:t xml:space="preserve"> “</w:t>
      </w:r>
      <w:r w:rsidRPr="00DB6B65">
        <w:t>心理</w:t>
      </w:r>
      <w:r w:rsidRPr="00DB6B65">
        <w:t>-</w:t>
      </w:r>
      <w:r w:rsidRPr="00DB6B65">
        <w:t>语义</w:t>
      </w:r>
      <w:r w:rsidRPr="00DB6B65">
        <w:t>-</w:t>
      </w:r>
      <w:r w:rsidRPr="00DB6B65">
        <w:t>结构</w:t>
      </w:r>
      <w:r w:rsidRPr="00DB6B65">
        <w:t>-</w:t>
      </w:r>
      <w:r w:rsidRPr="00DB6B65">
        <w:t>策略</w:t>
      </w:r>
      <w:r w:rsidRPr="00DB6B65">
        <w:t>”</w:t>
      </w:r>
      <w:r w:rsidRPr="00DB6B65">
        <w:t>（</w:t>
      </w:r>
      <w:r w:rsidRPr="00DB6B65">
        <w:t>PSSS</w:t>
      </w:r>
      <w:r w:rsidRPr="00DB6B65">
        <w:t>）四层耦合框架</w:t>
      </w:r>
    </w:p>
    <w:p w14:paraId="002F6F3F" w14:textId="63ACA45A" w:rsidR="00C92436" w:rsidRPr="00C92436" w:rsidRDefault="00C92436" w:rsidP="00C92436">
      <w:pPr>
        <w:pStyle w:val="3"/>
      </w:pPr>
      <w:r w:rsidRPr="00C92436">
        <w:t>基本运行逻辑</w:t>
      </w:r>
    </w:p>
    <w:p w14:paraId="3247C59D" w14:textId="346DBFEC" w:rsidR="009C2CF1" w:rsidRPr="009C2CF1" w:rsidRDefault="009C2CF1" w:rsidP="009C2CF1">
      <w:r w:rsidRPr="009C2CF1">
        <w:t>每一时间步中，系统首先注入外部事件或企业澄清信息；消费者接收来自外部环境和社交网络邻居的信息；随后，语义层对文本进行情绪效价、唤醒强度、可信度和主题相关性评估；在信任更新环节，模型根据消费者类型、既有信任、冲击锚点和恢复机制计算信任状态变化；最后，</w:t>
      </w:r>
      <w:r w:rsidRPr="009C2CF1">
        <w:t>Agent</w:t>
      </w:r>
      <w:r w:rsidRPr="009C2CF1">
        <w:t>根据更新后的信任状态形成购买判断和发帖判断，并将其生成的信息传递至网络邻居。由此，外部信息输入、语义评估、信任更新、行为输出和网络传播共同构成一个连续反馈的动态闭环。</w:t>
      </w:r>
    </w:p>
    <w:p w14:paraId="0674E0B8" w14:textId="77777777" w:rsidR="009C2CF1" w:rsidRPr="009C2CF1" w:rsidRDefault="009C2CF1" w:rsidP="009C2CF1">
      <w:r w:rsidRPr="009C2CF1">
        <w:t>该运行逻辑可以表示为：</w:t>
      </w:r>
    </w:p>
    <w:p w14:paraId="4CDDADA9" w14:textId="3F412490" w:rsidR="009C2CF1" w:rsidRPr="009C2CF1" w:rsidRDefault="009C2CF1" w:rsidP="009C2CF1">
      <m:oMathPara>
        <m:oMath>
          <m:r>
            <w:rPr>
              <w:rFonts w:ascii="Cambria Math" w:hAnsi="Cambria Math"/>
            </w:rPr>
            <m:t>External</m:t>
          </m:r>
          <m:r>
            <m:rPr>
              <m:sty m:val="p"/>
            </m:rPr>
            <w:rPr>
              <w:rFonts w:ascii="Cambria Math" w:hAnsi="Cambria Math"/>
            </w:rPr>
            <m:t> </m:t>
          </m:r>
          <m:r>
            <w:rPr>
              <w:rFonts w:ascii="Cambria Math" w:hAnsi="Cambria Math"/>
            </w:rPr>
            <m:t>Input→Perceive→Reflect→Plan→Invoke→Network</m:t>
          </m:r>
          <m:r>
            <m:rPr>
              <m:sty m:val="p"/>
            </m:rPr>
            <w:rPr>
              <w:rFonts w:ascii="Cambria Math" w:hAnsi="Cambria Math"/>
            </w:rPr>
            <m:t> </m:t>
          </m:r>
          <m:r>
            <w:rPr>
              <w:rFonts w:ascii="Cambria Math" w:hAnsi="Cambria Math"/>
            </w:rPr>
            <m:t>Routing</m:t>
          </m:r>
          <m:r>
            <w:rPr>
              <w:i/>
            </w:rPr>
            <w:br/>
          </m:r>
        </m:oMath>
      </m:oMathPara>
    </w:p>
    <w:p w14:paraId="6F5C1CC9" w14:textId="30A430D2" w:rsidR="009C2CF1" w:rsidRPr="009C2CF1" w:rsidRDefault="009C2CF1" w:rsidP="009C2CF1">
      <w:r w:rsidRPr="009C2CF1">
        <w:t>其中，</w:t>
      </w:r>
      <m:oMath>
        <m:r>
          <w:rPr>
            <w:rFonts w:ascii="Cambria Math" w:hAnsi="Cambria Math"/>
          </w:rPr>
          <m:t>External</m:t>
        </m:r>
        <m:r>
          <m:rPr>
            <m:sty m:val="p"/>
          </m:rPr>
          <w:rPr>
            <w:rFonts w:ascii="Cambria Math" w:hAnsi="Cambria Math"/>
          </w:rPr>
          <m:t> </m:t>
        </m:r>
        <m:r>
          <w:rPr>
            <w:rFonts w:ascii="Cambria Math" w:hAnsi="Cambria Math"/>
          </w:rPr>
          <m:t>Input</m:t>
        </m:r>
      </m:oMath>
      <w:r w:rsidRPr="009C2CF1">
        <w:t xml:space="preserve"> </w:t>
      </w:r>
      <w:r w:rsidRPr="009C2CF1">
        <w:t>表示外部新闻事件和企业澄清信息输入；</w:t>
      </w:r>
      <m:oMath>
        <m:r>
          <w:rPr>
            <w:rFonts w:ascii="Cambria Math" w:hAnsi="Cambria Math"/>
          </w:rPr>
          <m:t>Perceive</m:t>
        </m:r>
      </m:oMath>
      <w:r w:rsidRPr="009C2CF1">
        <w:t xml:space="preserve"> </w:t>
      </w:r>
      <w:r w:rsidRPr="009C2CF1">
        <w:t>表示</w:t>
      </w:r>
      <w:r w:rsidRPr="009C2CF1">
        <w:t xml:space="preserve"> Agent </w:t>
      </w:r>
      <w:r w:rsidRPr="009C2CF1">
        <w:t>感知当前可见信息；</w:t>
      </w:r>
      <m:oMath>
        <m:r>
          <w:rPr>
            <w:rFonts w:ascii="Cambria Math" w:hAnsi="Cambria Math"/>
          </w:rPr>
          <m:t>Reflect</m:t>
        </m:r>
      </m:oMath>
      <w:r w:rsidRPr="009C2CF1">
        <w:t xml:space="preserve"> </w:t>
      </w:r>
      <w:r w:rsidRPr="009C2CF1">
        <w:t>表示基于</w:t>
      </w:r>
      <w:r w:rsidRPr="009C2CF1">
        <w:t xml:space="preserve"> GABM </w:t>
      </w:r>
      <w:r w:rsidRPr="009C2CF1">
        <w:t>的语义评估与情绪冲击生成；</w:t>
      </w:r>
      <m:oMath>
        <m:r>
          <w:rPr>
            <w:rFonts w:ascii="Cambria Math" w:hAnsi="Cambria Math"/>
          </w:rPr>
          <m:t>Plan</m:t>
        </m:r>
      </m:oMath>
      <w:r w:rsidRPr="009C2CF1">
        <w:t xml:space="preserve"> </w:t>
      </w:r>
      <w:r w:rsidRPr="009C2CF1">
        <w:t>表示确定性信任更新与行为判断；</w:t>
      </w:r>
      <m:oMath>
        <m:r>
          <w:rPr>
            <w:rFonts w:ascii="Cambria Math" w:hAnsi="Cambria Math"/>
          </w:rPr>
          <m:t>Invoke</m:t>
        </m:r>
      </m:oMath>
      <w:r w:rsidRPr="009C2CF1">
        <w:t xml:space="preserve"> </w:t>
      </w:r>
      <w:r w:rsidRPr="009C2CF1">
        <w:t>表示购买、沉默、评论或发帖等行为输出；</w:t>
      </w:r>
      <m:oMath>
        <m:r>
          <w:rPr>
            <w:rFonts w:ascii="Cambria Math" w:hAnsi="Cambria Math"/>
          </w:rPr>
          <m:t>Network</m:t>
        </m:r>
        <m:r>
          <m:rPr>
            <m:sty m:val="p"/>
          </m:rPr>
          <w:rPr>
            <w:rFonts w:ascii="Cambria Math" w:hAnsi="Cambria Math"/>
          </w:rPr>
          <m:t> </m:t>
        </m:r>
        <m:r>
          <w:rPr>
            <w:rFonts w:ascii="Cambria Math" w:hAnsi="Cambria Math"/>
          </w:rPr>
          <m:t>Routing</m:t>
        </m:r>
      </m:oMath>
      <w:r w:rsidRPr="009C2CF1">
        <w:t xml:space="preserve"> </w:t>
      </w:r>
      <w:r w:rsidRPr="009C2CF1">
        <w:t>表示消费者生成内容沿社交网络传播至邻居节点。该流程将自然语言信息、消费者心理反应、行为表达和网络扩散连</w:t>
      </w:r>
      <w:r w:rsidRPr="009C2CF1">
        <w:lastRenderedPageBreak/>
        <w:t>接为一个动态过程，使模型能够在连续时间步中刻画漂绿事件冲击、社交传播放大和企业澄清修复之间的耦合关系。</w:t>
      </w:r>
    </w:p>
    <w:p w14:paraId="3BC9368B" w14:textId="77777777" w:rsidR="009C2CF1" w:rsidRPr="009C2CF1" w:rsidRDefault="009C2CF1" w:rsidP="009C2CF1">
      <w:r w:rsidRPr="009C2CF1">
        <w:t>需要说明的是，第三章主要说明模型机制如何被设计，而不展开具体代码实现。</w:t>
      </w:r>
      <w:r w:rsidRPr="009C2CF1">
        <w:t xml:space="preserve">Agent </w:t>
      </w:r>
      <w:r w:rsidRPr="009C2CF1">
        <w:t>类结构、信箱容量、随机种子、网络生成参数、</w:t>
      </w:r>
      <w:r w:rsidRPr="009C2CF1">
        <w:t xml:space="preserve">LLM </w:t>
      </w:r>
      <w:r w:rsidRPr="009C2CF1">
        <w:t>调用方式、日志记录和实验运行次数等内容，属于第四章</w:t>
      </w:r>
      <w:r w:rsidRPr="009C2CF1">
        <w:t>“</w:t>
      </w:r>
      <w:r w:rsidRPr="009C2CF1">
        <w:t>仿真系统构建</w:t>
      </w:r>
      <w:r w:rsidRPr="009C2CF1">
        <w:t>”</w:t>
      </w:r>
      <w:r w:rsidRPr="009C2CF1">
        <w:t>和第五章</w:t>
      </w:r>
      <w:r w:rsidRPr="009C2CF1">
        <w:t>“</w:t>
      </w:r>
      <w:r w:rsidRPr="009C2CF1">
        <w:t>仿真调度与实验设计</w:t>
      </w:r>
      <w:r w:rsidRPr="009C2CF1">
        <w:t>”</w:t>
      </w:r>
      <w:r w:rsidRPr="009C2CF1">
        <w:t>的讨论范围。本节仅在框架层面界定各机制之间的逻辑顺序和作用关系。</w:t>
      </w:r>
    </w:p>
    <w:p w14:paraId="6A113BE4" w14:textId="77777777" w:rsidR="009C2CF1" w:rsidRPr="009C2CF1" w:rsidRDefault="009C2CF1" w:rsidP="00621ADD">
      <w:pPr>
        <w:rPr>
          <w:rFonts w:hint="eastAsia"/>
        </w:rPr>
      </w:pPr>
    </w:p>
    <w:p w14:paraId="440C5480" w14:textId="51A29014" w:rsidR="00C92436" w:rsidRPr="00C92436" w:rsidRDefault="00C92436" w:rsidP="008C3542">
      <w:pPr>
        <w:pStyle w:val="3"/>
      </w:pPr>
      <w:r w:rsidRPr="00C92436">
        <w:t>关键建模假设</w:t>
      </w:r>
    </w:p>
    <w:p w14:paraId="29158FD4" w14:textId="77777777" w:rsidR="00CE41F2" w:rsidRPr="00CE41F2" w:rsidRDefault="00CE41F2" w:rsidP="00CE41F2">
      <w:r w:rsidRPr="00CE41F2">
        <w:t>为使</w:t>
      </w:r>
      <w:r w:rsidRPr="00CE41F2">
        <w:t xml:space="preserve"> PSSS </w:t>
      </w:r>
      <w:r w:rsidRPr="00CE41F2">
        <w:t>框架具备可计算性与可检验性，本研究提出以下关键建模假设。</w:t>
      </w:r>
    </w:p>
    <w:p w14:paraId="3B3B81D2" w14:textId="77777777" w:rsidR="00CE41F2" w:rsidRPr="00CE41F2" w:rsidRDefault="00CE41F2" w:rsidP="00CE41F2">
      <w:r w:rsidRPr="00CE41F2">
        <w:t>第一，消费者信任具有类型异质性。不同消费者在初始信任、漂绿敏感度和恢复倾向上存在系统差异。同一漂绿事件不会对所有消费者产生相同影响。积极绿色消费者可能因高度重视环保承诺而产生更强信任损耗，非绿色消费者则可能因环保议题在其购买判断中权重较低而反应较弱。该假设为后续按消费者类型比较信任损耗、信任恢复和传播行为差异提供基础。</w:t>
      </w:r>
    </w:p>
    <w:p w14:paraId="74F03768" w14:textId="77777777" w:rsidR="00CE41F2" w:rsidRPr="00CE41F2" w:rsidRDefault="00CE41F2" w:rsidP="00CE41F2">
      <w:r w:rsidRPr="00CE41F2">
        <w:t>第二，语义冲击是信任更新的直接输入。自然语言信息并不是同质化传播信号，而是包含情绪效价、唤醒强度、可信度、证据强度和主题指向等多重语义线索。漂绿丑闻、健康争议、金融风险信息和企业澄清声明对消费者信任的影响，取决于文本如何被消费者理解，而不是仅取决于信息是否到达。该假设支撑本研究采用</w:t>
      </w:r>
      <w:r w:rsidRPr="00CE41F2">
        <w:t xml:space="preserve"> GABM </w:t>
      </w:r>
      <w:r w:rsidRPr="00CE41F2">
        <w:t>而非传统概率扩散模型，因为后者难以直接处理文本内容差异及其心理影响。</w:t>
      </w:r>
    </w:p>
    <w:p w14:paraId="3E8A7855" w14:textId="77777777" w:rsidR="00CE41F2" w:rsidRPr="00CE41F2" w:rsidRDefault="00CE41F2" w:rsidP="00CE41F2">
      <w:r>
        <w:t>第三，负面高唤醒信息对信任损耗具有非对称影响【此处需要补充材料】。</w:t>
      </w:r>
      <w:r>
        <w:t>漂绿情境中的负面信息往往涉及企业动机、道德一致性和环保承诺真实性，因此更容易触发怀疑、背叛感和风险规避反应。模型不预设所有负面信息都会导致信任持续崩塌，而是认为负面高唤醒信息在危机早期具有更强的注意捕获能力和再传播能力。相较于一般正面信息，负面高唤醒信息更可能在短时间内造成信任下滑并激发社交表达。</w:t>
      </w:r>
    </w:p>
    <w:p w14:paraId="61372FEA" w14:textId="77777777" w:rsidR="00CE41F2" w:rsidRPr="00CE41F2" w:rsidRDefault="00CE41F2" w:rsidP="00CE41F2">
      <w:r>
        <w:t>第四，信任恢复具有锚定与路径依赖特征【此处需要补充材料】。</w:t>
      </w:r>
      <w:r>
        <w:t>漂绿事件发生后，消费者不会简单回到原有信任基线，而是会围绕事件冲击后形成的新参照点重新解释后续信息。有效澄清或可信正面信息可能推动信任恢复，但这种恢复并非无条件发生，</w:t>
      </w:r>
      <w:r w:rsidRPr="00CE41F2">
        <w:lastRenderedPageBreak/>
        <w:t>也不会仅因时间流逝自动完成。该假设对应模型中的冲击锚点和条件性恢复机制，用于避免将危机后的信任变化处理为简单的均值回归过程。</w:t>
      </w:r>
    </w:p>
    <w:p w14:paraId="1D361873" w14:textId="77777777" w:rsidR="00CE41F2" w:rsidRPr="00CE41F2" w:rsidRDefault="00CE41F2" w:rsidP="00CE41F2">
      <w:r w:rsidRPr="00CE41F2">
        <w:t>第五，社交传播具有路径依赖。信息扩散效果不仅由信息内容决定，也由传播节点的位置和传播方向决定。</w:t>
      </w:r>
      <w:r w:rsidRPr="00CE41F2">
        <w:t xml:space="preserve">Hub </w:t>
      </w:r>
      <w:r w:rsidRPr="00CE41F2">
        <w:t>节点能够提高初期触达速度，但不必然带来稳定修复；随机投放可能覆盖效率较低，但可以作为非结构化投放的基准情形。由于本研究采用有向</w:t>
      </w:r>
      <w:r w:rsidRPr="00CE41F2">
        <w:t xml:space="preserve"> BA </w:t>
      </w:r>
      <w:r w:rsidRPr="00CE41F2">
        <w:t>网络，结构层解释边界主要限于高出度节点向普通节点传播的抽象情境，不能直接外推到强双向互动、高社群重叠或平台算法强干预的真实社交媒体环境。</w:t>
      </w:r>
    </w:p>
    <w:p w14:paraId="3F54B198" w14:textId="77777777" w:rsidR="00CE41F2" w:rsidRPr="00CE41F2" w:rsidRDefault="00CE41F2" w:rsidP="00CE41F2">
      <w:r w:rsidRPr="00CE41F2">
        <w:t>第六，购买行为与发帖行为相互关联但不完全等同。消费者信任下降可能影响购买意愿，但不必然导致发帖或转发；消费者公开表达质疑，也不必然意味着其立即停止购买。购买行为更多受信任水平、产品偏好和消费者类型影响，发帖行为则同时受到情绪唤醒、社交角色和表达倾向影响。该假设有助于避免将</w:t>
      </w:r>
      <w:r w:rsidRPr="00CE41F2">
        <w:t>“</w:t>
      </w:r>
      <w:r w:rsidRPr="00CE41F2">
        <w:t>信任下降</w:t>
      </w:r>
      <w:r w:rsidRPr="00CE41F2">
        <w:t>—</w:t>
      </w:r>
      <w:r w:rsidRPr="00CE41F2">
        <w:t>购买下降</w:t>
      </w:r>
      <w:r w:rsidRPr="00CE41F2">
        <w:t>—</w:t>
      </w:r>
      <w:r w:rsidRPr="00CE41F2">
        <w:t>负面发帖</w:t>
      </w:r>
      <w:r w:rsidRPr="00CE41F2">
        <w:t>”</w:t>
      </w:r>
      <w:r w:rsidRPr="00CE41F2">
        <w:t>处理为单一路径，从而更符合社交媒体情境下消费行为与表达行为分化的现实特征。</w:t>
      </w:r>
    </w:p>
    <w:p w14:paraId="2F2DE871" w14:textId="77777777" w:rsidR="00CE41F2" w:rsidRPr="00CE41F2" w:rsidRDefault="00CE41F2" w:rsidP="00CE41F2">
      <w:r w:rsidRPr="00CE41F2">
        <w:t>第七，企业澄清效果取决于内容、渠道与时机的组合。企业澄清并不因其属于</w:t>
      </w:r>
      <w:r w:rsidRPr="00CE41F2">
        <w:t>“</w:t>
      </w:r>
      <w:r w:rsidRPr="00CE41F2">
        <w:t>正面回应</w:t>
      </w:r>
      <w:r w:rsidRPr="00CE41F2">
        <w:t>”</w:t>
      </w:r>
      <w:r w:rsidRPr="00CE41F2">
        <w:t>而自动修复信任，其效果取决于澄清内容是否具有证据支撑和主题相关性、澄清信息是否进入合适的网络节点，以及企业回应是否处于合适的时间窗口。理性证据型澄清、情感共情型澄清、</w:t>
      </w:r>
      <w:r w:rsidRPr="00CE41F2">
        <w:t xml:space="preserve">Hub </w:t>
      </w:r>
      <w:r w:rsidRPr="00CE41F2">
        <w:t>投放、随机投放、即时澄清、延迟澄清和不澄清等策略组合，可能在不同消费者类型和网络结构下产生差异化效果。该假设为后续比较不同企业澄清策略提供模型基础。</w:t>
      </w:r>
    </w:p>
    <w:p w14:paraId="0F3AF0D3" w14:textId="77777777" w:rsidR="00CE41F2" w:rsidRPr="00CE41F2" w:rsidRDefault="00CE41F2" w:rsidP="00CE41F2">
      <w:r w:rsidRPr="00CE41F2">
        <w:t>基于上述假设，</w:t>
      </w:r>
      <w:r w:rsidRPr="00CE41F2">
        <w:t xml:space="preserve">PSSS </w:t>
      </w:r>
      <w:r w:rsidRPr="00CE41F2">
        <w:t>框架将漂绿危机中的信任演化理解为多层机制共同作用的结果：自然语言信息通过语义层进入消费者心理系统，消费者依据类型差异和既有信任状态形成不同反应，部分反应进一步转化为购买或传播行为，并经由社交网络影响其他消费者；企业澄清则通过内容、渠道和时机组合改变信息输入条件，进而影响信任修复路径。该框架的作用不是穷尽现实市场中的所有影响因素，而是在受控仿真环境中比较不同机制和策略组合下的信任演化差异。</w:t>
      </w:r>
    </w:p>
    <w:p w14:paraId="51DFE193" w14:textId="77777777" w:rsidR="00CE41F2" w:rsidRPr="00CE41F2" w:rsidRDefault="00CE41F2" w:rsidP="00CE41F2"/>
    <w:p w14:paraId="52FFC18B" w14:textId="19C2666B" w:rsidR="00605C57" w:rsidRPr="00605C57" w:rsidRDefault="00605C57" w:rsidP="002D7369">
      <w:pPr>
        <w:pStyle w:val="2"/>
      </w:pPr>
      <w:r w:rsidRPr="00605C57">
        <w:t>消费者</w:t>
      </w:r>
      <w:r w:rsidR="005826F3">
        <w:t>智能体</w:t>
      </w:r>
      <w:r w:rsidRPr="00605C57">
        <w:t>设计</w:t>
      </w:r>
    </w:p>
    <w:p w14:paraId="38B0D0BB" w14:textId="6523D77C" w:rsidR="00605C57" w:rsidRPr="00605C57" w:rsidRDefault="00605C57" w:rsidP="00605C57">
      <w:r w:rsidRPr="00605C57">
        <w:t>消费者</w:t>
      </w:r>
      <w:r w:rsidR="005826F3">
        <w:t>智能体</w:t>
      </w:r>
      <w:r w:rsidRPr="00605C57">
        <w:t>是本研究生成式多智能体仿真模型中的基本行为单元，用于表</w:t>
      </w:r>
      <w:r w:rsidRPr="00605C57">
        <w:lastRenderedPageBreak/>
        <w:t>征绿色消费情境下个体消费者在接触品牌信息、漂绿争议、社交评论与企业澄清信息后的认知加工、信任更新与行为反应。与将消费者视为同质决策者的传统扩散模型不同，本研究将消费者</w:t>
      </w:r>
      <w:r w:rsidR="005826F3">
        <w:t>智能体</w:t>
      </w:r>
      <w:r>
        <w:t>设定为具有异质心理属性、动态信任状态、</w:t>
      </w:r>
      <w:r>
        <w:t>语义评估能力</w:t>
      </w:r>
      <w:r>
        <w:t>和社交行为倾向的复合主体。其核心作用不是单纯判断</w:t>
      </w:r>
      <w:r w:rsidRPr="00605C57">
        <w:t>“</w:t>
      </w:r>
      <w:r w:rsidRPr="00605C57">
        <w:t>是否购买</w:t>
      </w:r>
      <w:r w:rsidRPr="00605C57">
        <w:t>”</w:t>
      </w:r>
      <w:r w:rsidRPr="00605C57">
        <w:t>，而是在微观层面刻画消费者如何从外部信息接触进入情绪反应、信任变化、行为意向与社交传播过程。</w:t>
      </w:r>
    </w:p>
    <w:p w14:paraId="72446A9A" w14:textId="68E92E55" w:rsidR="00605C57" w:rsidRPr="00605C57" w:rsidRDefault="00605C57" w:rsidP="002D7369">
      <w:pPr>
        <w:pStyle w:val="3"/>
      </w:pPr>
      <w:r w:rsidRPr="00605C57">
        <w:t>消费者</w:t>
      </w:r>
      <w:r w:rsidR="005826F3">
        <w:t>智能体</w:t>
      </w:r>
      <w:r w:rsidRPr="00605C57">
        <w:t>的主体定位</w:t>
      </w:r>
    </w:p>
    <w:p w14:paraId="45BA7986" w14:textId="41EA2FE5" w:rsidR="00605C57" w:rsidRPr="00605C57" w:rsidRDefault="00605C57" w:rsidP="00605C57">
      <w:r w:rsidRPr="00605C57">
        <w:t>本研究中的消费者</w:t>
      </w:r>
      <w:r w:rsidR="005826F3">
        <w:t>智能体</w:t>
      </w:r>
      <w:r w:rsidRPr="00605C57">
        <w:t>代表竞争性信息环境中的异质消费者个体。每个</w:t>
      </w:r>
      <w:r w:rsidR="005826F3">
        <w:t>智能体</w:t>
      </w:r>
      <w:r w:rsidRPr="00605C57">
        <w:t>既是信息接收者，也是语义解释者、信任更新者和潜在传播者。一方面，</w:t>
      </w:r>
      <w:r w:rsidRPr="00605C57">
        <w:t xml:space="preserve">Agent </w:t>
      </w:r>
      <w:r w:rsidRPr="00605C57">
        <w:t>会接收来自外部事件、企业澄清和社交网络邻居的信息；另一方面，</w:t>
      </w:r>
      <w:r w:rsidRPr="00605C57">
        <w:t xml:space="preserve">Agent </w:t>
      </w:r>
      <w:r w:rsidRPr="00605C57">
        <w:t>会基于自身类型特征、既有信任状态和当前语义刺激，对信息进行理解、评价和反应，并可能进一步产生购买、沉默、评论、转发或发帖等行为。</w:t>
      </w:r>
    </w:p>
    <w:p w14:paraId="1DD4F2F5" w14:textId="16178396" w:rsidR="00605C57" w:rsidRPr="00605C57" w:rsidRDefault="00605C57" w:rsidP="00605C57">
      <w:r w:rsidRPr="00605C57">
        <w:t>消费者</w:t>
      </w:r>
      <w:r w:rsidR="005826F3">
        <w:t>智能体</w:t>
      </w:r>
      <w:r w:rsidRPr="00605C57">
        <w:t>的主体定位服务于两个建模目标。第一，解释同一漂绿事件为何会在不同消费者之间产生差异化影响。现实中，消费者对绿色品牌的信任并非完全由事件本身决定，而会受到绿色价值观、环保责任认同、既有品牌经验和信息处理倾向的共同影响。第二，解释个体层面的信任变化如何通过社交网络转化为群体层面的扩散结果。消费者并非孤立决策者，其发帖、评论或转发行为会成为其他</w:t>
      </w:r>
      <w:r w:rsidR="005826F3">
        <w:t>智能体</w:t>
      </w:r>
      <w:r w:rsidRPr="00605C57">
        <w:t>的信息输入，从而使微观心理变化进入中观传播结构。</w:t>
      </w:r>
    </w:p>
    <w:p w14:paraId="0D795C5A" w14:textId="7592D05E" w:rsidR="00605C57" w:rsidRPr="00605C57" w:rsidRDefault="00605C57" w:rsidP="00605C57">
      <w:r w:rsidRPr="00605C57">
        <w:t>因此，消费者</w:t>
      </w:r>
      <w:r w:rsidR="005826F3">
        <w:t>智能体</w:t>
      </w:r>
      <w:r w:rsidRPr="00605C57">
        <w:t>在模型中同时承担三类功能：其一，作为心理主体，承载信任、情绪、记忆和行为倾向等内部状态；其二，作为语义主体，对自然语言信息进行情绪效价、可信度和主题相关性判断；其三，作为网络主体，在社交结构中接收并传播信息。三类功能共同构成消费者</w:t>
      </w:r>
      <w:r w:rsidR="005826F3">
        <w:t>智能体</w:t>
      </w:r>
      <w:r w:rsidRPr="00605C57">
        <w:t>的基本建模边界，也为后续信任更新、语义演化和网络传播机制提供微观基础。</w:t>
      </w:r>
    </w:p>
    <w:p w14:paraId="03D896C8" w14:textId="702F0B45" w:rsidR="00605C57" w:rsidRPr="00605C57" w:rsidRDefault="00605C57" w:rsidP="00F70DC1">
      <w:pPr>
        <w:pStyle w:val="3"/>
      </w:pPr>
      <w:r w:rsidRPr="00605C57">
        <w:t>消费者异质性类型</w:t>
      </w:r>
    </w:p>
    <w:p w14:paraId="271D1EF8" w14:textId="5B6F8EDC" w:rsidR="00605C57" w:rsidRPr="00605C57" w:rsidRDefault="00605C57" w:rsidP="00605C57">
      <w:commentRangeStart w:id="1"/>
      <w:r w:rsidRPr="00605C57">
        <w:t>消费者异质性是本研究构建</w:t>
      </w:r>
      <w:r w:rsidR="005826F3">
        <w:t>智能体</w:t>
      </w:r>
      <w:r w:rsidRPr="00605C57">
        <w:t>群体的基础设定。绿色消费扩散并不是同质消费者面对同质信息后产生的线性反应，而是不同消费者基于绿色价值观、信息搜寻倾向、便利性权衡和环保责任认知，对同一品牌信息作出差异化理解与响应的过程。为使消费者类型划分具有外部经验依据，本研究参考 Forrester 发布的 Green Consumer Segmentation For 2026 报告【此处需要上传并核验 Forrester 原始报告】。</w:t>
      </w:r>
      <w:r w:rsidRPr="00605C57">
        <w:t xml:space="preserve"/>
      </w:r>
      <w:r w:rsidRPr="00605C57">
        <w:t/>
      </w:r>
      <w:r w:rsidRPr="00605C57">
        <w:t xml:space="preserve"/>
      </w:r>
      <w:r w:rsidRPr="00605C57">
        <w:rPr>
          <w:i/>
          <w:iCs/>
        </w:rPr>
        <w:t/>
      </w:r>
      <w:r w:rsidRPr="00605C57">
        <w:t xml:space="preserve"/>
      </w:r>
      <w:r w:rsidRPr="00605C57">
        <w:t>该报告根据消费者是否主动搜</w:t>
      </w:r>
      <w:r w:rsidRPr="00605C57">
        <w:lastRenderedPageBreak/>
        <w:t>寻绿色产品信息、是否愿意在不便利时仍购买绿色产品，以及是否将环境因素置于价格或便利性之后，对消费者进行分组。</w:t>
      </w:r>
      <w:commentRangeEnd w:id="1"/>
      <w:r>
        <w:commentReference w:id="1"/>
      </w:r>
    </w:p>
    <w:p w14:paraId="2339DF4C" w14:textId="3DC57007" w:rsidR="00605C57" w:rsidRPr="00605C57" w:rsidRDefault="00605C57" w:rsidP="00605C57">
      <w:r w:rsidRPr="00605C57">
        <w:t>基于上述分类逻辑，本研究将消费者</w:t>
      </w:r>
      <w:r w:rsidR="005826F3">
        <w:t>智能体</w:t>
      </w:r>
      <w:r w:rsidRPr="00605C57">
        <w:t>划分为四类：积极绿色消费者（</w:t>
      </w:r>
      <w:r w:rsidRPr="00605C57">
        <w:t>Active Greens</w:t>
      </w:r>
      <w:r w:rsidRPr="00605C57">
        <w:t>）、便利绿色消费者（</w:t>
      </w:r>
      <w:r w:rsidRPr="00605C57">
        <w:t>Convenient Greens</w:t>
      </w:r>
      <w:r w:rsidRPr="00605C57">
        <w:t>）、沉睡绿色消费者（</w:t>
      </w:r>
      <w:r w:rsidRPr="00605C57">
        <w:t>Dormant Greens</w:t>
      </w:r>
      <w:r w:rsidRPr="00605C57">
        <w:t>）和非绿色消费者（</w:t>
      </w:r>
      <w:r w:rsidRPr="00605C57">
        <w:t>Non-Greens</w:t>
      </w:r>
      <w:r w:rsidRPr="00605C57">
        <w:t>）。需要说明的是，本研究并非将</w:t>
      </w:r>
      <w:r w:rsidRPr="00605C57">
        <w:t xml:space="preserve"> Forrester </w:t>
      </w:r>
      <w:r w:rsidRPr="00605C57">
        <w:t>的市场细分结果直接等同于仿真样本分布，而是将其作为消费者异质性建模的经验依据，用于支持</w:t>
      </w:r>
      <w:r w:rsidR="005826F3">
        <w:t>智能体</w:t>
      </w:r>
      <w:r w:rsidRPr="00605C57">
        <w:t>类型划分和心理反应差异设定。</w:t>
      </w:r>
    </w:p>
    <w:p w14:paraId="7E3819DB" w14:textId="77777777" w:rsidR="00605C57" w:rsidRPr="00605C57" w:rsidRDefault="00605C57" w:rsidP="00605C57">
      <w:r w:rsidRPr="00605C57">
        <w:t>积极绿色消费者是环保信念最为稳定、绿色价值卷入程度最高的群体。该类消费者通常主动关注企业可持续发展信息、第三方认证和绿色产品依据，并愿意为经过核实的绿色产品支付更高溢价。在漂绿情境中，该类消费者对企业绿色承诺与实际行为之间的不一致最为敏感，容易将漂绿信息理解为价值背叛或道德失信，从而产生较强信任损耗和更高表达倾向。</w:t>
      </w:r>
    </w:p>
    <w:p w14:paraId="4944F00D" w14:textId="77777777" w:rsidR="00605C57" w:rsidRPr="00605C57" w:rsidRDefault="00605C57" w:rsidP="00605C57">
      <w:r w:rsidRPr="00605C57">
        <w:t>便利绿色消费者在认知层面认可环保价值，但其实际购买行为受到价格、便利性和使用摩擦约束。该类消费者并非拒绝绿色产品，而是在绿色属性与现实成本之间进行权衡。面对漂绿争议时，其反应通常弱于积极绿色消费者，信任损耗更多表现为购买意向的边际下降，而不必然转化为主动抵制或高强度发帖。</w:t>
      </w:r>
    </w:p>
    <w:p w14:paraId="74BA088C" w14:textId="77777777" w:rsidR="00605C57" w:rsidRPr="00605C57" w:rsidRDefault="00605C57" w:rsidP="00605C57">
      <w:r w:rsidRPr="00605C57">
        <w:t>沉睡绿色消费者对环保议题的日常关注度较低，在一般购买情境中较少主动处理绿色信息。然而，当外部负面信息具有较高唤醒强度，或漂绿争议被反复暴露时，该类消费者可能被激活，并对品牌信任产生非线性调整。其特点不是稳定的高绿色卷入，而是在特定信息刺激下可能从低关注状态转向态度变化状态。</w:t>
      </w:r>
    </w:p>
    <w:p w14:paraId="1FE6DD4B" w14:textId="77777777" w:rsidR="00605C57" w:rsidRPr="00605C57" w:rsidRDefault="00605C57" w:rsidP="00605C57">
      <w:r w:rsidRPr="00605C57">
        <w:t>非绿色消费者在购买决策中基本不将环境因素作为核心判断依据，其消费逻辑主要受价格、功能、便利性和既有偏好影响。由于环保议题在其判断体系中的权重较低，该类消费者对漂绿信息的心理敏感度最低。漂绿争议可能进入其信息环境，但不一定显著改变其购买判断或社交表达。</w:t>
      </w:r>
    </w:p>
    <w:p w14:paraId="76C45897" w14:textId="1BD3005C" w:rsidR="00605C57" w:rsidRPr="00605C57" w:rsidRDefault="00605C57" w:rsidP="00605C57">
      <w:r w:rsidRPr="00605C57">
        <w:t>上述四类消费者类型共同构成模型中的异质性基础。其分类依据是消费者围绕绿色消费形成的价值排序和行为倾向，即是否主动搜寻绿色信息、是否愿意为绿色产品承受不便利，以及是否会将环境因素置于价格和便利性之后。相较于人口统计划分，这种类型划分更适合漂绿信任研究，因为漂绿事件直接影响的是消费者对企业绿色承诺真实性的判断。</w:t>
      </w:r>
    </w:p>
    <w:p w14:paraId="65878A98" w14:textId="0304151A" w:rsidR="00605C57" w:rsidRPr="00605C57" w:rsidRDefault="00605C57" w:rsidP="00E449D0">
      <w:pPr>
        <w:pStyle w:val="3"/>
      </w:pPr>
      <w:r w:rsidRPr="00605C57">
        <w:lastRenderedPageBreak/>
        <w:t>状态变量与参数体系</w:t>
      </w:r>
    </w:p>
    <w:p w14:paraId="1BDCDF3C" w14:textId="0408E615" w:rsidR="00605C57" w:rsidRPr="00605C57" w:rsidRDefault="00605C57" w:rsidP="00605C57">
      <w:r w:rsidRPr="00605C57">
        <w:t>消费者</w:t>
      </w:r>
      <w:r w:rsidR="005826F3">
        <w:t>智能体</w:t>
      </w:r>
      <w:r w:rsidRPr="00605C57">
        <w:t>的内部结构由静态属性和动态状态共同构成。静态属性用于描述</w:t>
      </w:r>
      <w:r w:rsidR="005826F3">
        <w:t>智能体</w:t>
      </w:r>
      <w:r w:rsidRPr="00605C57">
        <w:t>在仿真开始前已经具有的相对稳定特征。动态状态则随时间步推进不断变化，主要包括当前信任水平、情绪反应、信息暴露状态、购买倾向、发帖倾向和历史记忆等。</w:t>
      </w:r>
    </w:p>
    <w:p w14:paraId="036CB780" w14:textId="085CB48F" w:rsidR="00605C57" w:rsidRPr="00605C57" w:rsidRDefault="00605C57" w:rsidP="00605C57">
      <w:r w:rsidRPr="00605C57">
        <w:t>形式上，消费者</w:t>
      </w:r>
      <w:r w:rsidR="005826F3">
        <w:t>智能体</w:t>
      </w:r>
      <m:oMath>
        <m:r>
          <w:rPr>
            <w:rFonts w:ascii="Cambria Math" w:hAnsi="Cambria Math"/>
          </w:rPr>
          <m:t>i</m:t>
        </m:r>
      </m:oMath>
      <w:r w:rsidRPr="00605C57">
        <w:t>在时间步</w:t>
      </w:r>
      <w:r w:rsidRPr="00605C57">
        <w:t xml:space="preserve"> </w:t>
      </w:r>
      <m:oMath>
        <m:r>
          <w:rPr>
            <w:rFonts w:ascii="Cambria Math" w:hAnsi="Cambria Math"/>
          </w:rPr>
          <m:t>t</m:t>
        </m:r>
      </m:oMath>
      <w:r w:rsidRPr="00605C57">
        <w:t>的状态可表示为：</w:t>
      </w:r>
    </w:p>
    <w:p w14:paraId="7CC84D8A" w14:textId="458BA38B" w:rsidR="00605C57" w:rsidRPr="00605C57" w:rsidRDefault="00605C57" w:rsidP="00605C57">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m:oMathPara>
    </w:p>
    <w:p w14:paraId="2B538F23" w14:textId="4BD1F0CB" w:rsidR="00605C57" w:rsidRPr="00605C57" w:rsidRDefault="00605C57" w:rsidP="00605C57">
      <w:r w:rsidRPr="00605C57">
        <w:t>其中，</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605C57">
        <w:t xml:space="preserve"> </w:t>
      </w:r>
      <w:r w:rsidRPr="00605C57">
        <w:t>表示消费者类型，</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605C57">
        <w:t xml:space="preserve"> </w:t>
      </w:r>
      <w:r w:rsidRPr="00605C57">
        <w:t>表示当前信任状态，</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oMath>
      <w:r w:rsidRPr="00605C57">
        <w:t xml:space="preserve"> </w:t>
      </w:r>
      <w:r w:rsidRPr="00605C57">
        <w:t>表示情绪反应，</w:t>
      </w:r>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(t)</m:t>
        </m:r>
      </m:oMath>
      <w:r w:rsidRPr="00605C57">
        <w:t xml:space="preserve"> </w:t>
      </w:r>
      <w:r w:rsidRPr="00605C57">
        <w:t>表示当前信息暴露状态，</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oMath>
      <w:r w:rsidRPr="00605C57">
        <w:t xml:space="preserve"> </w:t>
      </w:r>
      <w:r w:rsidRPr="00605C57">
        <w:t>表示购买倾向，</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oMath>
      <w:r w:rsidRPr="00605C57">
        <w:t xml:space="preserve"> </w:t>
      </w:r>
      <w:r w:rsidRPr="00605C57">
        <w:t>表示社交表达或传播倾向，</w:t>
      </w:r>
      <m:oMath>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w:r w:rsidRPr="00605C57">
        <w:t xml:space="preserve"> </w:t>
      </w:r>
      <w:r w:rsidRPr="00605C57">
        <w:t>表示消费者对既往事件、品牌经验和历史信息的记忆。</w:t>
      </w:r>
    </w:p>
    <w:p w14:paraId="3FA6E9B0" w14:textId="5569D485" w:rsidR="00605C57" w:rsidRPr="00605C57" w:rsidRDefault="00605C57" w:rsidP="00605C57">
      <w:r w:rsidRPr="00605C57">
        <w:t>信任状态</w:t>
      </w:r>
      <w:r w:rsidRPr="00605C57">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605C57">
        <w:t>是消费者</w:t>
      </w:r>
      <w:r w:rsidR="005826F3">
        <w:t>智能体</w:t>
      </w:r>
      <w:r w:rsidRPr="00605C57">
        <w:t>的核心动态变量。漂绿事件之所以会影响绿色消费扩散，并不是因为其单纯改变了消费者对某条信息的态度，而是因为其可能破坏消费者对品牌绿色承诺、产品真实性和企业行为一致性的综合判断。因此，信任在模型中承担连接语义冲击与行为反应的中介作用。外部信息首先通过语义层被解释为正向或负向冲击，再经由消费者类型和当前状态调节，最终表现为信任水平的上升、下降或恢复。</w:t>
      </w:r>
    </w:p>
    <w:p w14:paraId="015FD2B8" w14:textId="1AE794C7" w:rsidR="00605C57" w:rsidRPr="00605C57" w:rsidRDefault="00605C57" w:rsidP="00605C57">
      <w:r w:rsidRPr="00605C57">
        <w:t>情绪状态</w:t>
      </w:r>
      <w:r w:rsidRPr="00605C57">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oMath>
      <w:r w:rsidRPr="00605C57">
        <w:t>是信任更新的重要前置变量。竞争性信息环境中的漂绿争议通常具有较强情绪唤醒特征，消费者对信息的即时反应可能先于理性整合发生。高唤醒负面信息可能引发怀疑、愤怒或背叛感，从而放大信任损耗；正面澄清信息是否能够修复信任，则取决于其是否被消费者理解为可信、充分且与事件主题一致。因此，模型不直接假设企业回应必然带来信任恢复，而是将其效果交由语义评估、消费者类型和既有状态共同决定。</w:t>
      </w:r>
    </w:p>
    <w:p w14:paraId="54237EC9" w14:textId="0473D40E" w:rsidR="00605C57" w:rsidRPr="00605C57" w:rsidRDefault="00605C57" w:rsidP="00605C57">
      <w:r w:rsidRPr="00605C57">
        <w:t>购买倾向</w:t>
      </w:r>
      <w:r w:rsidRPr="00605C57">
        <w:t xml:space="preserve"> </w:t>
      </w: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(t)</m:t>
        </m:r>
      </m:oMath>
      <w:r w:rsidRPr="00605C57">
        <w:t>和表达倾向</w:t>
      </w:r>
      <w:r w:rsidRPr="00605C57">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(t)</m:t>
        </m:r>
      </m:oMath>
      <w:r w:rsidRPr="00605C57">
        <w:t>是模型中的主要行为前置变量。购买倾向反映消费者是否愿意继续采纳或支持相关绿色产品，表达倾向则反映消费者是否愿意通过评论、转发或发帖参与社交传播。二者既可能受到信任状态影响，也可能受到消费者类型、情绪唤醒和网络位置影响。</w:t>
      </w:r>
    </w:p>
    <w:p w14:paraId="70C3C9B9" w14:textId="476E2793" w:rsidR="00605C57" w:rsidRPr="00605C57" w:rsidRDefault="00605C57" w:rsidP="001D5D05">
      <w:pPr>
        <w:pStyle w:val="3"/>
      </w:pPr>
      <w:r w:rsidRPr="00605C57">
        <w:t xml:space="preserve">Persona </w:t>
      </w:r>
      <w:r w:rsidRPr="00605C57">
        <w:t>语义约束机制</w:t>
      </w:r>
    </w:p>
    <w:p w14:paraId="221EA84F" w14:textId="4C7A1B33" w:rsidR="00605C57" w:rsidRPr="00605C57" w:rsidRDefault="00605C57" w:rsidP="00605C57">
      <w:r w:rsidRPr="00605C57">
        <w:t>由于本研究采用</w:t>
      </w:r>
      <w:r w:rsidRPr="00605C57">
        <w:t xml:space="preserve"> GABM </w:t>
      </w:r>
      <w:r w:rsidRPr="00605C57">
        <w:t>方法，消费者</w:t>
      </w:r>
      <w:r w:rsidR="005826F3">
        <w:t>智能体</w:t>
      </w:r>
      <w:r w:rsidRPr="00605C57">
        <w:t>不仅依赖数值参数进行状态更新，还需要通过自然语言方式参与语义理解和行为判断。为保证不同类型</w:t>
      </w:r>
      <w:r w:rsidR="005826F3">
        <w:t>智能体</w:t>
      </w:r>
      <w:r w:rsidRPr="00605C57">
        <w:lastRenderedPageBreak/>
        <w:t>在语义反应上的一致性，本研究引入</w:t>
      </w:r>
      <w:r w:rsidRPr="00605C57">
        <w:t xml:space="preserve"> Persona </w:t>
      </w:r>
      <w:r w:rsidRPr="00605C57">
        <w:t>约束机制。</w:t>
      </w:r>
      <w:r w:rsidRPr="00605C57">
        <w:t xml:space="preserve">Persona </w:t>
      </w:r>
      <w:r w:rsidRPr="00605C57">
        <w:t>的作用不是构造完整人格画像，也不是加入与模型无关的人口统计背景，而是使</w:t>
      </w:r>
      <w:r w:rsidRPr="00605C57">
        <w:t xml:space="preserve"> LLM </w:t>
      </w:r>
      <w:r w:rsidRPr="00605C57">
        <w:t>在处理信息时能够遵循特定消费者类型的价值取向、漂绿敏感度和表达倾向。</w:t>
      </w:r>
    </w:p>
    <w:p w14:paraId="0D2B99F9" w14:textId="54D85CAF" w:rsidR="00605C57" w:rsidRPr="00605C57" w:rsidRDefault="00605C57" w:rsidP="00605C57">
      <w:r w:rsidRPr="00605C57">
        <w:t>在模型设计层面，</w:t>
      </w:r>
      <w:r w:rsidRPr="00605C57">
        <w:t xml:space="preserve">Persona </w:t>
      </w:r>
      <w:r w:rsidRPr="00605C57">
        <w:t>主要包含三类信息。第一是绿色价值观描述，用于说明</w:t>
      </w:r>
      <w:r w:rsidR="005826F3">
        <w:t>智能体</w:t>
      </w:r>
      <w:r w:rsidRPr="00605C57">
        <w:t>对环保议题、绿色产品和企业绿色承诺的基本态度。第二是漂绿敏感度描述，用于说明</w:t>
      </w:r>
      <w:r w:rsidR="005826F3">
        <w:t>智能体</w:t>
      </w:r>
      <w:r w:rsidRPr="00605C57">
        <w:t>在面对企业叙事与行为不一致时可能产生的认知和情绪反应。第三是社交表达倾向描述，用于说明</w:t>
      </w:r>
      <w:r w:rsidR="005826F3">
        <w:t>智能体</w:t>
      </w:r>
      <w:r w:rsidRPr="00605C57">
        <w:t>在社交媒体环境中更倾向于沉默、评论、转发还是主动发帖。</w:t>
      </w:r>
    </w:p>
    <w:p w14:paraId="5CBE8C91" w14:textId="2650428F" w:rsidR="00605C57" w:rsidRPr="00605C57" w:rsidRDefault="00605C57" w:rsidP="00605C57">
      <w:r w:rsidRPr="00605C57">
        <w:t xml:space="preserve">Persona </w:t>
      </w:r>
      <w:r w:rsidRPr="00605C57">
        <w:t>约束与数值参数之间具有互补关系。数值参数保证模型运行的可计算性和可复核性，</w:t>
      </w:r>
      <w:r w:rsidRPr="00605C57">
        <w:t xml:space="preserve">Persona </w:t>
      </w:r>
      <w:r w:rsidRPr="00605C57">
        <w:t>约束保证</w:t>
      </w:r>
      <w:r w:rsidRPr="00605C57">
        <w:t xml:space="preserve"> LLM </w:t>
      </w:r>
      <w:r w:rsidRPr="00605C57">
        <w:t>输出在语义层面符合消费者类型设定。如果仅使用数值参数，模型难以体现自然语言互动中的差异化理解；如果仅依赖</w:t>
      </w:r>
      <w:r w:rsidRPr="00605C57">
        <w:t xml:space="preserve"> Persona</w:t>
      </w:r>
      <w:r w:rsidRPr="00605C57">
        <w:t>，模型结果又容易受到生成式输出波动影响。二者结合后，消费者</w:t>
      </w:r>
      <w:r w:rsidR="005826F3">
        <w:t>智能体</w:t>
      </w:r>
      <w:r w:rsidRPr="00605C57">
        <w:t>既能够在可控边界内更新状态，又能够对不同文本信息作出具有类型差异的语义反应。</w:t>
      </w:r>
    </w:p>
    <w:p w14:paraId="15238FD6" w14:textId="67F10280" w:rsidR="00605C57" w:rsidRPr="00605C57" w:rsidRDefault="00605C57" w:rsidP="001D5D05">
      <w:pPr>
        <w:pStyle w:val="3"/>
      </w:pPr>
      <w:r w:rsidRPr="00605C57">
        <w:t>行为输出与模型边界</w:t>
      </w:r>
    </w:p>
    <w:p w14:paraId="1051D392" w14:textId="1D297F1F" w:rsidR="00605C57" w:rsidRPr="00605C57" w:rsidRDefault="00605C57" w:rsidP="00605C57">
      <w:r w:rsidRPr="00605C57">
        <w:t>消费者</w:t>
      </w:r>
      <w:r w:rsidR="005826F3">
        <w:t>智能体</w:t>
      </w:r>
      <w:r w:rsidRPr="00605C57">
        <w:t>的行为输出服务于本研究的核心问题，即漂绿事件如何影响信任演化，以及企业澄清策略如何影响信任修复。基于这一目标，模型主要关注两类行为结果：一类是消费行为相关结果，反映信任变化对购买意向或转化倾向的影响；另一类是传播行为相关结果，反映消费者是否参与信息扩散、评论或再传播。二者共同决定宏观层面的扩散轨迹和修复路径。</w:t>
      </w:r>
    </w:p>
    <w:p w14:paraId="2E2E3ED0" w14:textId="1ACA0F92" w:rsidR="00605C57" w:rsidRPr="00605C57" w:rsidRDefault="00605C57" w:rsidP="00605C57">
      <w:r w:rsidRPr="00605C57">
        <w:t>消费者在漂绿情境下的反应具有双重性质：一方面，负面信息可能通过情绪唤醒快速影响信任；另一方面，信息可信度、证据充分性和主题一致性又会影响消费者是否接受企业澄清。因而，消费者</w:t>
      </w:r>
      <w:r w:rsidR="005826F3">
        <w:t>智能体</w:t>
      </w:r>
      <w:r w:rsidRPr="00605C57">
        <w:t>的行为设计应体现情绪反应与认知评估的结合。</w:t>
      </w:r>
    </w:p>
    <w:p w14:paraId="3F2C82EF" w14:textId="51DA7D5F" w:rsidR="00605C57" w:rsidRPr="00605C57" w:rsidRDefault="00605C57" w:rsidP="00605C57">
      <w:r w:rsidRPr="00605C57">
        <w:t>需要说明的是，</w:t>
      </w:r>
      <w:r w:rsidRPr="00605C57">
        <w:t>“</w:t>
      </w:r>
      <w:r w:rsidRPr="00605C57">
        <w:t>感知</w:t>
      </w:r>
      <w:r w:rsidRPr="00605C57">
        <w:t>—</w:t>
      </w:r>
      <w:r w:rsidRPr="00605C57">
        <w:t>反思</w:t>
      </w:r>
      <w:r w:rsidRPr="00605C57">
        <w:t>—</w:t>
      </w:r>
      <w:r w:rsidRPr="00605C57">
        <w:t>规划</w:t>
      </w:r>
      <w:r w:rsidRPr="00605C57">
        <w:t>—</w:t>
      </w:r>
      <w:r w:rsidRPr="00605C57">
        <w:t>执行</w:t>
      </w:r>
      <w:r w:rsidRPr="00605C57">
        <w:t>”</w:t>
      </w:r>
      <w:r w:rsidRPr="00605C57">
        <w:t>的完整运行流程将在</w:t>
      </w:r>
      <w:r w:rsidRPr="00605C57">
        <w:t xml:space="preserve"> 3.7 </w:t>
      </w:r>
      <w:r w:rsidRPr="00605C57">
        <w:t>节统一展开。本节只界定消费者</w:t>
      </w:r>
      <w:r w:rsidR="005826F3">
        <w:t>智能体</w:t>
      </w:r>
      <w:r w:rsidRPr="00605C57">
        <w:t>的行为输出边界：购买行为和传播行为相互关联，但不完全等同。消费者可能在信任下降后降低购买倾向，却不公开发声；也可能在购买意向未显著变化时，因情绪唤醒较高而参与评论或转发。因此，模型不宜将</w:t>
      </w:r>
      <w:r w:rsidRPr="00605C57">
        <w:t>“</w:t>
      </w:r>
      <w:r w:rsidRPr="00605C57">
        <w:t>信任下降</w:t>
      </w:r>
      <w:r w:rsidRPr="00605C57">
        <w:t>—</w:t>
      </w:r>
      <w:r w:rsidRPr="00605C57">
        <w:t>购买下降</w:t>
      </w:r>
      <w:r w:rsidRPr="00605C57">
        <w:t>—</w:t>
      </w:r>
      <w:r w:rsidRPr="00605C57">
        <w:t>负面发帖</w:t>
      </w:r>
      <w:r w:rsidRPr="00605C57">
        <w:t>”</w:t>
      </w:r>
      <w:r w:rsidRPr="00605C57">
        <w:t>处理为单一路径，而应保留消费行为与</w:t>
      </w:r>
      <w:r w:rsidRPr="00605C57">
        <w:lastRenderedPageBreak/>
        <w:t>社交表达之间的分化。</w:t>
      </w:r>
    </w:p>
    <w:p w14:paraId="29A7EEB5" w14:textId="4E18FC3B" w:rsidR="00605C57" w:rsidRPr="00605C57" w:rsidRDefault="00605C57" w:rsidP="00605C57">
      <w:r w:rsidRPr="00605C57">
        <w:t>本节的模型设计具有明确边界。第一，消费者类型是一种理论化抽象，不等同于真实市场中的完整人群分类。第二，</w:t>
      </w:r>
      <w:r w:rsidRPr="00605C57">
        <w:t xml:space="preserve">Agent </w:t>
      </w:r>
      <w:r w:rsidRPr="00605C57">
        <w:t>的信任状态是对品牌绿色承诺信任的模型化表达，不能涵盖消费者对价格、口味、渠道可得性和替代品选择等所有购买因素的判断。第三，</w:t>
      </w:r>
      <w:r w:rsidRPr="00605C57">
        <w:t xml:space="preserve">Persona </w:t>
      </w:r>
      <w:r w:rsidRPr="00605C57">
        <w:t>约束只用于保证语义反应与消费者类型一致，不应被过度解释为真实人格或完整社会身份。第四，消费者</w:t>
      </w:r>
      <w:r w:rsidR="005826F3">
        <w:t>智能体</w:t>
      </w:r>
      <w:r w:rsidRPr="00605C57">
        <w:t>的行为输出只在模型设定范围内具有解释力，其外推能力需要依赖后续参数校准、稳健性检验和经验材料补充。</w:t>
      </w:r>
    </w:p>
    <w:p w14:paraId="2A7D4E1A" w14:textId="71F9B753" w:rsidR="00605C57" w:rsidRPr="00605C57" w:rsidRDefault="00605C57" w:rsidP="00605C57">
      <w:r w:rsidRPr="00605C57">
        <w:t>综上，消费者</w:t>
      </w:r>
      <w:r w:rsidR="005826F3">
        <w:t>智能体</w:t>
      </w:r>
      <w:r w:rsidRPr="00605C57">
        <w:t>设计是</w:t>
      </w:r>
      <w:r w:rsidRPr="00605C57">
        <w:t xml:space="preserve"> PSSS </w:t>
      </w:r>
      <w:r w:rsidRPr="00605C57">
        <w:t>框架中心理层与语义层的连接环节。通过类型异质性、动态信任状态、</w:t>
      </w:r>
      <w:r w:rsidRPr="00605C57">
        <w:t xml:space="preserve">Persona </w:t>
      </w:r>
      <w:r w:rsidRPr="00605C57">
        <w:t>语义约束和行为输出机制的结合，模型能够在微观层面描述消费者如何理解漂绿信息、如何更新品牌信任以及如何形成购买与传播行为。该设计为后续信任更新机制、信息语义演化机制、社交网络传播机制和企业策略层设计提供基础。</w:t>
      </w:r>
    </w:p>
    <w:p w14:paraId="6FBBC3E9" w14:textId="23F9C902" w:rsidR="00E10AEE" w:rsidRPr="00E10AEE" w:rsidRDefault="00E10AEE" w:rsidP="001D5D05">
      <w:pPr>
        <w:pStyle w:val="2"/>
      </w:pPr>
      <w:r w:rsidRPr="00E10AEE">
        <w:t>信任更新机制</w:t>
      </w:r>
    </w:p>
    <w:p w14:paraId="1157BA0F" w14:textId="1C111224" w:rsidR="00E10AEE" w:rsidRPr="00E10AEE" w:rsidRDefault="00E10AEE" w:rsidP="00E10AEE">
      <w:r w:rsidRPr="00E10AEE">
        <w:t>信任更新机制是消费者</w:t>
      </w:r>
      <w:r w:rsidR="005826F3">
        <w:t>智能体</w:t>
      </w:r>
      <w:r w:rsidRPr="00E10AEE">
        <w:t>从信息感知转向行为决策的核心连接环节。在漂绿情境中，消费者对品牌的信任并不是对单一产品属性的评价，而是对企业绿色承诺真实性、信息披露可信性和品牌行为一致性的综合判断。漂绿争议一旦出现，消费者受到冲击的不只是对产品环保属性的认知，还包括对企业动机、道德一致性和后续沟通可信度的再评估。因此，模型将信任值设置为消费者</w:t>
      </w:r>
      <w:r w:rsidR="005826F3">
        <w:t>智能体</w:t>
      </w:r>
      <w:r w:rsidRPr="00E10AEE">
        <w:t>的核心动态状态，用于承接外部信息冲击，并进一步影响购买判断与社交表达。</w:t>
      </w:r>
    </w:p>
    <w:p w14:paraId="6D898107" w14:textId="40A129C5" w:rsidR="00E10AEE" w:rsidRPr="00E10AEE" w:rsidRDefault="00E10AEE" w:rsidP="001D5D05">
      <w:pPr>
        <w:pStyle w:val="3"/>
      </w:pPr>
      <w:r>
        <w:t>生成式评估与确定性更新架构</w:t>
      </w:r>
    </w:p>
    <w:p w14:paraId="4F27D07E" w14:textId="77777777" w:rsidR="00E10AEE" w:rsidRPr="00E10AEE" w:rsidRDefault="00E10AEE" w:rsidP="00E10AEE">
      <w:commentRangeStart w:id="2"/>
      <w:r w:rsidRPr="00E10AEE">
        <w:t>本研究采用“生成式语义评估—确定性状态更新”的分层架构，将信任变化划分为 Reflect 层和 Plan 层两个环节。</w:t>
      </w:r>
      <w:r w:rsidRPr="00E10AEE">
        <w:t xml:space="preserve"/>
      </w:r>
      <w:r w:rsidRPr="00E10AEE">
        <w:t/>
      </w:r>
      <w:r w:rsidRPr="00E10AEE">
        <w:t xml:space="preserve"/>
      </w:r>
      <w:r w:rsidRPr="00E10AEE">
        <w:t/>
      </w:r>
      <w:r w:rsidRPr="00E10AEE">
        <w:t xml:space="preserve">Reflect </w:t>
      </w:r>
      <w:r w:rsidRPr="00E10AEE">
        <w:t>层对应较快、情绪化的信息反应过程，负责对当前接收到的自然语言信息进行语义评估，并输出原始情绪冲击量；</w:t>
      </w:r>
      <w:r w:rsidRPr="00E10AEE">
        <w:t xml:space="preserve">Plan </w:t>
      </w:r>
      <w:r w:rsidRPr="00E10AEE">
        <w:t>层对应较慢、规则化的认知整合过程，负责根据确定性公式更新最终信任值，并在信任值确定后形成行为判断。二者之间具有严格职责边界：</w:t>
      </w:r>
      <w:r w:rsidRPr="00E10AEE">
        <w:t xml:space="preserve">Reflect </w:t>
      </w:r>
      <w:r w:rsidRPr="00E10AEE">
        <w:t>层不直接修改信任值，</w:t>
      </w:r>
      <w:r w:rsidRPr="00E10AEE">
        <w:t xml:space="preserve">Plan </w:t>
      </w:r>
      <w:r w:rsidRPr="00E10AEE">
        <w:t>层才是信任状态发生变化的位置。</w:t>
      </w:r>
      <w:commentRangeEnd w:id="2"/>
      <w:r>
        <w:commentReference w:id="2"/>
      </w:r>
    </w:p>
    <w:p w14:paraId="457661CB" w14:textId="77777777" w:rsidR="00E10AEE" w:rsidRPr="00E10AEE" w:rsidRDefault="00E10AEE" w:rsidP="00E10AEE">
      <w:r w:rsidRPr="00E10AEE">
        <w:t>该设计的核心原则是：</w:t>
      </w:r>
      <w:r w:rsidRPr="00E10AEE">
        <w:t xml:space="preserve">LLM </w:t>
      </w:r>
      <w:r w:rsidRPr="00E10AEE">
        <w:t>只提供语义和情绪层面的增量输入，最终信任数值由可解释公式决定。由此，模型既能够利用</w:t>
      </w:r>
      <w:r w:rsidRPr="00E10AEE">
        <w:t xml:space="preserve"> GABM 对自然语言信息进行条件化语义评估的能力</w:t>
      </w:r>
      <w:r w:rsidRPr="00E10AEE">
        <w:t/>
      </w:r>
      <w:r w:rsidRPr="00E10AEE">
        <w:lastRenderedPageBreak/>
        <w:t>，又避免将核心状态变量完全交由</w:t>
      </w:r>
      <w:r w:rsidRPr="00E10AEE">
        <w:t xml:space="preserve"> LLM </w:t>
      </w:r>
      <w:r w:rsidRPr="00E10AEE">
        <w:t>生成。对于漂绿危机研究而言，这一区分具有方法论意义：消费者面对负面新闻、社交质疑或企业澄清时，确实会产生复杂语义判断和情绪反应，但信任轨迹若完全由</w:t>
      </w:r>
      <w:r w:rsidRPr="00E10AEE">
        <w:t xml:space="preserve"> LLM </w:t>
      </w:r>
      <w:r w:rsidRPr="00E10AEE">
        <w:t>直接输出，将难以追踪其变化来源，也难以进行稳健性分析和消融检验。</w:t>
      </w:r>
    </w:p>
    <w:p w14:paraId="6992716D" w14:textId="77777777" w:rsidR="00E10AEE" w:rsidRPr="00E10AEE" w:rsidRDefault="00E10AEE" w:rsidP="00E10AEE">
      <w:r>
        <w:t>该分层结构可以概括为：</w:t>
      </w:r>
    </w:p>
    <w:p w14:paraId="321643C8" w14:textId="5A10FC83" w:rsidR="00E10AEE" w:rsidRPr="00E10AEE" w:rsidRDefault="00E10AEE" w:rsidP="00E10AEE">
      <m:oMathPara>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→Reflect(⋅)→</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br/>
          </m:r>
        </m:oMath>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→Plan(⋅)→</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r>
            <w:rPr>
              <w:i/>
            </w:rPr>
            <w:br/>
          </m:r>
        </m:oMath>
      </m:oMathPara>
    </w:p>
    <w:p w14:paraId="1B3319B0" w14:textId="4CD3E584" w:rsidR="00E10AEE" w:rsidRPr="00E10AEE" w:rsidRDefault="00E10AEE" w:rsidP="00E10AEE">
      <w:r w:rsidRPr="00E10AEE">
        <w:t>其中，</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oMath>
      <w:r w:rsidRPr="00E10AEE">
        <w:t xml:space="preserve"> </w:t>
      </w:r>
      <w:r w:rsidRPr="00E10AEE">
        <w:t>表示消费者</w:t>
      </w:r>
      <w:r w:rsidRPr="00E10AEE">
        <w:t xml:space="preserve"> </w:t>
      </w:r>
      <m:oMath>
        <m:r>
          <w:rPr>
            <w:rFonts w:ascii="Cambria Math" w:hAnsi="Cambria Math"/>
          </w:rPr>
          <m:t>i</m:t>
        </m:r>
      </m:oMath>
      <w:r w:rsidRPr="00E10AEE">
        <w:t>在时间步</w:t>
      </w:r>
      <w:r w:rsidRPr="00E10AEE">
        <w:t xml:space="preserve"> </w:t>
      </w:r>
      <m:oMath>
        <m:r>
          <w:rPr>
            <w:rFonts w:ascii="Cambria Math" w:hAnsi="Cambria Math"/>
          </w:rPr>
          <m:t>t</m:t>
        </m:r>
      </m:oMath>
      <w:r w:rsidRPr="00E10AEE">
        <w:t>接收到的信息集合，</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oMath>
      <w:r w:rsidRPr="00E10AEE">
        <w:t xml:space="preserve"> </w:t>
      </w:r>
      <w:r w:rsidRPr="00E10AEE">
        <w:t>表示</w:t>
      </w:r>
      <w:r w:rsidRPr="00E10AEE">
        <w:t xml:space="preserve"> Reflect </w:t>
      </w:r>
      <w:r w:rsidRPr="00E10AEE">
        <w:t>层生成的原始情绪冲击量，</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E10AEE">
        <w:t xml:space="preserve"> </w:t>
      </w:r>
      <w:r w:rsidRPr="00E10AEE">
        <w:t>表示</w:t>
      </w:r>
      <w:r w:rsidRPr="00E10AEE">
        <w:t xml:space="preserve"> Plan </w:t>
      </w:r>
      <w:r w:rsidRPr="00E10AEE">
        <w:t>层更新后的最终信任值。该结构将</w:t>
      </w:r>
      <w:r w:rsidRPr="00E10AEE">
        <w:t>“</w:t>
      </w:r>
      <w:r w:rsidRPr="00E10AEE">
        <w:t>信息如何被理解</w:t>
      </w:r>
      <w:r w:rsidRPr="00E10AEE">
        <w:t>”</w:t>
      </w:r>
      <w:r w:rsidRPr="00E10AEE">
        <w:t>和</w:t>
      </w:r>
      <w:r w:rsidRPr="00E10AEE">
        <w:t>“</w:t>
      </w:r>
      <w:r w:rsidRPr="00E10AEE">
        <w:t>信任如何被更新</w:t>
      </w:r>
      <w:r w:rsidRPr="00E10AEE">
        <w:t>”</w:t>
      </w:r>
      <w:r w:rsidRPr="00E10AEE">
        <w:t>区分开来，使模型同时具备语义敏感性与机制可复核性。</w:t>
      </w:r>
    </w:p>
    <w:p w14:paraId="126D3A19" w14:textId="2A8E805A" w:rsidR="00E10AEE" w:rsidRPr="00E10AEE" w:rsidRDefault="00E10AEE" w:rsidP="00E74311">
      <w:pPr>
        <w:pStyle w:val="3"/>
      </w:pPr>
      <w:r w:rsidRPr="00E10AEE">
        <w:t xml:space="preserve">Reflect </w:t>
      </w:r>
      <w:r w:rsidRPr="00E10AEE">
        <w:t>层：语义评估与情绪冲击生成</w:t>
      </w:r>
    </w:p>
    <w:p w14:paraId="035A9DAA" w14:textId="34C1B30F" w:rsidR="00E10AEE" w:rsidRPr="00E10AEE" w:rsidRDefault="00E10AEE" w:rsidP="00E10AEE">
      <w:r w:rsidRPr="00E10AEE">
        <w:t xml:space="preserve">Reflect </w:t>
      </w:r>
      <w:r w:rsidRPr="00E10AEE">
        <w:t>层承担信任更新机制中的语义评估功能。每一时间步中，消费者</w:t>
      </w:r>
      <w:r w:rsidR="005826F3">
        <w:t>智能体</w:t>
      </w:r>
      <w:r w:rsidRPr="00E10AEE">
        <w:t>首先读取感知阶段传入的观察集合。若当前时间步没有可处理信息，则原始情绪冲击量设为零，表示本轮没有新的语义刺激进入信任系统。此时</w:t>
      </w:r>
      <w:r w:rsidRPr="00E10AEE">
        <w:t xml:space="preserve"> Plan </w:t>
      </w:r>
      <w:r w:rsidRPr="00E10AEE">
        <w:t>层仍会读取既有信任状态，但不会因缺乏新信息而自动触发信任修复。该处理体现了一个重要假设：信任不会在没有正面信息或有效澄清的情况下自行恢复，平静本身并不等同于修复。</w:t>
      </w:r>
    </w:p>
    <w:p w14:paraId="465F284C" w14:textId="23285ADD" w:rsidR="00E10AEE" w:rsidRPr="00E10AEE" w:rsidRDefault="00E10AEE" w:rsidP="00E10AEE">
      <w:commentRangeStart w:id="3"/>
      <w:r w:rsidRPr="00E10AEE">
        <w:t>当观察集合中存在多条信息时，</w:t>
      </w:r>
      <w:r w:rsidRPr="00E10AEE">
        <w:t xml:space="preserve">Reflect </w:t>
      </w:r>
      <w:r w:rsidRPr="00E10AEE">
        <w:t>层需要先对信息进行聚合，以避免</w:t>
      </w:r>
      <w:r w:rsidR="005826F3">
        <w:t>智能体</w:t>
      </w:r>
      <w:r w:rsidRPr="00E10AEE">
        <w:t>在同一时间步内处理过多异质信息而导致语义判断混乱。信息聚合按照来源可信度和系统重要性确定优先级：全局新闻优先于企业澄清，企业澄清优先于普通社交帖子，普通社交帖子优先于其他来源。全局新闻通常代表较强的外部事件冲击，企业澄清代表品牌主动回应，社交帖子则代表邻居节点或普通用户的二次传播。这样的优先级设计不是单纯的工程处理，而是对现实信息环境中信源强弱和信息性质差异的模型化表达。</w:t>
      </w:r>
      <w:commentRangeEnd w:id="3"/>
      <w:r>
        <w:commentReference w:id="3"/>
      </w:r>
    </w:p>
    <w:p w14:paraId="4B99C586" w14:textId="576ACE2B" w:rsidR="00E10AEE" w:rsidRPr="00E10AEE" w:rsidRDefault="00E10AEE" w:rsidP="00E10AEE">
      <w:r w:rsidRPr="00E10AEE">
        <w:t xml:space="preserve">Reflect </w:t>
      </w:r>
      <w:r w:rsidRPr="00E10AEE">
        <w:t>层还引入记忆检索机制。</w:t>
      </w:r>
      <w:r w:rsidRPr="00E10AEE">
        <w:t xml:space="preserve">Agent </w:t>
      </w:r>
      <w:r w:rsidRPr="00E10AEE">
        <w:t>会从历史记忆中检索与当前信息语义相关的若干条记忆，并将其作为上下文输入</w:t>
      </w:r>
      <w:r w:rsidRPr="00E10AEE">
        <w:t xml:space="preserve"> LLM</w:t>
      </w:r>
      <w:r w:rsidRPr="00E10AEE">
        <w:t>。该机制的依据在于，消费者判断并非完全由当前信息决定，而会受到过去品牌经验和相似事件记忆的影</w:t>
      </w:r>
      <w:r w:rsidRPr="00E10AEE">
        <w:lastRenderedPageBreak/>
        <w:t>响。当消费者在新的漂绿争议中联想到此前类似负面事件时，其情绪反应可能被放大；当消费者曾经接触过可信的企业说明或正面体验时，其负面反应也可能受到一定缓冲。由此，记忆机制使</w:t>
      </w:r>
      <w:r w:rsidR="005826F3">
        <w:t>智能体</w:t>
      </w:r>
      <w:r w:rsidRPr="00E10AEE">
        <w:t>的情绪反应具有历史累积性，避免模型将每一次信息接触处理为彼此孤立的即时刺激。</w:t>
      </w:r>
    </w:p>
    <w:p w14:paraId="653B7E51" w14:textId="77777777" w:rsidR="00E10AEE" w:rsidRPr="00E10AEE" w:rsidRDefault="00E10AEE" w:rsidP="00E10AEE">
      <w:r w:rsidRPr="00E10AEE">
        <w:t>在语义评估中，</w:t>
      </w:r>
      <w:r w:rsidRPr="00E10AEE">
        <w:t xml:space="preserve">LLM Prompt </w:t>
      </w:r>
      <w:r w:rsidRPr="00E10AEE">
        <w:t>需要明确信息来源差异。全局新闻被视为较直接、较强的事件信号，可以触发较完整的情绪反应；社交帖子属于朋辈二手意见，其可信度低于全局新闻，应以较低确定性反应；企业声明则需要根据消费者</w:t>
      </w:r>
      <w:r w:rsidRPr="00E10AEE">
        <w:t xml:space="preserve"> Persona </w:t>
      </w:r>
      <w:r w:rsidRPr="00E10AEE">
        <w:t>判断其真诚度、证据充分性和与争议主题的相关性。企业澄清是否有效，不取决于其是否形式上属于</w:t>
      </w:r>
      <w:r w:rsidRPr="00E10AEE">
        <w:t>“</w:t>
      </w:r>
      <w:r w:rsidRPr="00E10AEE">
        <w:t>正面信息</w:t>
      </w:r>
      <w:r w:rsidRPr="00E10AEE">
        <w:t>”</w:t>
      </w:r>
      <w:r w:rsidRPr="00E10AEE">
        <w:t>，而取决于其是否提供准确、完整、可验证且直接回应争议的信息。</w:t>
      </w:r>
    </w:p>
    <w:p w14:paraId="3669E50F" w14:textId="77777777" w:rsidR="00E10AEE" w:rsidRPr="00E10AEE" w:rsidRDefault="00E10AEE" w:rsidP="00E10AEE">
      <w:r w:rsidRPr="00E10AEE">
        <w:t xml:space="preserve">Reflect </w:t>
      </w:r>
      <w:r w:rsidRPr="00E10AEE">
        <w:t>层还通过</w:t>
      </w:r>
      <w:r w:rsidRPr="00E10AEE">
        <w:t xml:space="preserve"> Persona </w:t>
      </w:r>
      <w:r w:rsidRPr="00E10AEE">
        <w:t>约束消费者类型差异。积极绿色消费者可能将漂绿视为与自身价值承诺直接相关的失信行为，因而产生较强情绪冲击；便利绿色消费者虽然关注环保，但会同时考虑成本和便利性；沉睡绿色消费者通常不主动关注环保议题，但在高唤醒负面信息下可能被激活；非绿色消费者对环保争议的情绪反应较弱。这一设计使</w:t>
      </w:r>
      <w:r w:rsidRPr="00E10AEE">
        <w:t xml:space="preserve"> LLM </w:t>
      </w:r>
      <w:r w:rsidRPr="00E10AEE">
        <w:t>的语义评估不是面向抽象平均消费者，而是在特定消费者类型边界内进行。</w:t>
      </w:r>
    </w:p>
    <w:p w14:paraId="17853F0D" w14:textId="77777777" w:rsidR="00E10AEE" w:rsidRPr="00E10AEE" w:rsidRDefault="00E10AEE" w:rsidP="00E10AEE">
      <w:r w:rsidRPr="00E10AEE">
        <w:t xml:space="preserve">Reflect </w:t>
      </w:r>
      <w:r w:rsidRPr="00E10AEE">
        <w:t>层最终输出原始情绪冲击量：</w:t>
      </w:r>
    </w:p>
    <w:p w14:paraId="6DD09DF3" w14:textId="4F5A2764" w:rsidR="00E10AEE" w:rsidRPr="00E10AEE" w:rsidRDefault="00E10AEE" w:rsidP="00E10AEE">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LLM</m:t>
              </m:r>
            </m:sub>
          </m:sSub>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(t),Person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7748775F" w14:textId="09BFF81D" w:rsidR="00E10AEE" w:rsidRPr="00E10AEE" w:rsidRDefault="00E10AEE" w:rsidP="00E10AEE">
      <w:r w:rsidRPr="00E10AEE">
        <w:t>其中，</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oMath>
      <w:r w:rsidRPr="00E10AEE">
        <w:t xml:space="preserve"> </w:t>
      </w:r>
      <w:r w:rsidRPr="00E10AEE">
        <w:t>表示当前时间步进入</w:t>
      </w:r>
      <w:r w:rsidRPr="00E10AEE">
        <w:t xml:space="preserve"> Reflect </w:t>
      </w:r>
      <w:r w:rsidRPr="00E10AEE">
        <w:t>层的信息集合，</w:t>
      </w:r>
      <m:oMath>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w:r w:rsidRPr="00E10AEE">
        <w:t xml:space="preserve"> </w:t>
      </w:r>
      <w:r w:rsidRPr="00E10AEE">
        <w:t>表示消费者</w:t>
      </w:r>
      <w:r w:rsidRPr="00E10AEE">
        <w:t xml:space="preserve"> </w:t>
      </w:r>
      <m:oMath>
        <m:r>
          <w:rPr>
            <w:rFonts w:ascii="Cambria Math" w:hAnsi="Cambria Math"/>
          </w:rPr>
          <m:t>i</m:t>
        </m:r>
      </m:oMath>
      <w:r w:rsidRPr="00E10AEE">
        <w:t>的历史记忆，</w:t>
      </w:r>
      <m:oMath>
        <m:r>
          <w:rPr>
            <w:rFonts w:ascii="Cambria Math" w:hAnsi="Cambria Math"/>
          </w:rPr>
          <m:t>Person</m:t>
        </m:r>
        <m:sSub>
          <m:sSubPr>
            <m:ctrlPr>
              <w:rPr>
                <w:rFonts w:ascii="Cambria Math" w:hAnsi="Cambria Math"/>
              </w:rPr>
            </m:ctrlPr>
          </m:sSubPr>
          <m:e>
            <m:r>
              <w:rPr>
                <w:rFonts w:ascii="Cambria Math" w:hAnsi="Cambria Math"/>
              </w:rPr>
              <m:t>a</m:t>
            </m:r>
          </m:e>
          <m:sub>
            <m:r>
              <w:rPr>
                <w:rFonts w:ascii="Cambria Math" w:hAnsi="Cambria Math"/>
              </w:rPr>
              <m:t>i</m:t>
            </m:r>
          </m:sub>
        </m:sSub>
      </m:oMath>
      <w:r w:rsidRPr="00E10AEE">
        <w:t xml:space="preserve"> </w:t>
      </w:r>
      <w:r w:rsidRPr="00E10AEE">
        <w:t>表示消费者类型约束，</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oMath>
      <w:r w:rsidRPr="00E10AEE">
        <w:t xml:space="preserve"> </w:t>
      </w:r>
      <w:r w:rsidRPr="00E10AEE">
        <w:t>表示</w:t>
      </w:r>
      <w:r w:rsidRPr="00E10AEE">
        <w:t xml:space="preserve"> LLM </w:t>
      </w:r>
      <w:r w:rsidRPr="00E10AEE">
        <w:t>输出的原始情绪冲击量。为防止</w:t>
      </w:r>
      <w:r w:rsidRPr="00E10AEE">
        <w:t xml:space="preserve"> LLM </w:t>
      </w:r>
      <w:r w:rsidRPr="00E10AEE">
        <w:t>输出过度波动，模型对该值进行范围约束：</w:t>
      </w:r>
    </w:p>
    <w:p w14:paraId="321880B5" w14:textId="36572917" w:rsidR="00E10AEE" w:rsidRPr="00E10AEE" w:rsidRDefault="00E10AEE" w:rsidP="00E10AEE">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∈[-2.0,1.5]</m:t>
          </m:r>
          <m:r>
            <w:rPr>
              <w:i/>
            </w:rPr>
            <w:br/>
          </m:r>
        </m:oMath>
      </m:oMathPara>
    </w:p>
    <w:p w14:paraId="710E69B5" w14:textId="77777777" w:rsidR="00E10AEE" w:rsidRPr="00E10AEE" w:rsidRDefault="00E10AEE" w:rsidP="00E10AEE">
      <w:commentRangeStart w:id="4"/>
      <w:r w:rsidRPr="00E10AEE">
        <w:t>该范围设置体现负面偏差原则。漂绿争议不仅是一般负面信息，还涉及企业动机、道德一致性和绿色承诺真实性问题，因此负面冲击上限应高于正面修复上限。模型通过设置非对称范围，使信任损耗与信任修复之间具有不对称性，从而刻画</w:t>
      </w:r>
      <w:r w:rsidRPr="00E10AEE">
        <w:t>“</w:t>
      </w:r>
      <w:r w:rsidRPr="00E10AEE">
        <w:t>信任易损、修复较慢</w:t>
      </w:r>
      <w:r w:rsidRPr="00E10AEE">
        <w:t>”</w:t>
      </w:r>
      <w:r w:rsidRPr="00E10AEE">
        <w:t>的心理特征。</w:t>
      </w:r>
      <w:commentRangeEnd w:id="4"/>
      <w:r>
        <w:commentReference w:id="4"/>
      </w:r>
    </w:p>
    <w:p w14:paraId="50FA294F" w14:textId="05E39879" w:rsidR="00E10AEE" w:rsidRPr="00E10AEE" w:rsidRDefault="00E10AEE" w:rsidP="002E1849">
      <w:pPr>
        <w:pStyle w:val="3"/>
      </w:pPr>
      <w:r w:rsidRPr="00E10AEE">
        <w:lastRenderedPageBreak/>
        <w:t xml:space="preserve">Plan </w:t>
      </w:r>
      <w:r w:rsidRPr="00E10AEE">
        <w:t>层：锚定恢复与确定性信任更新</w:t>
      </w:r>
    </w:p>
    <w:p w14:paraId="280F8C8C" w14:textId="7F2B86E7" w:rsidR="00E10AEE" w:rsidRPr="00E10AEE" w:rsidRDefault="00E10AEE" w:rsidP="00E10AEE">
      <w:r w:rsidRPr="00E10AEE">
        <w:t xml:space="preserve">Plan </w:t>
      </w:r>
      <w:r w:rsidRPr="00E10AEE">
        <w:t>层是信任值真正发生变化的环节。该层首先读取消费者</w:t>
      </w:r>
      <w:r w:rsidR="005826F3">
        <w:t>智能体</w:t>
      </w:r>
      <w:r w:rsidRPr="00E10AEE">
        <w:t>的上一时间步信任值、基线信任值、冲击锚点、平静期计数和消费者类型参数。上一时间步信任值表示当前状态的直接延续，基线信任值表示消费者在未受危机冲击时对品牌的长期心理基准，冲击锚点表示最近一次全局事件后形成的实际信任参照点，平静期计数则表示自上一次全局冲击后经过的相对稳定时间。</w:t>
      </w:r>
    </w:p>
    <w:p w14:paraId="778FB052" w14:textId="77777777" w:rsidR="00E10AEE" w:rsidRPr="00E10AEE" w:rsidRDefault="00E10AEE" w:rsidP="00E10AEE">
      <w:r w:rsidRPr="00E10AEE">
        <w:t>冲击锚点是该机制中的关键状态变量。它不同于基线信任。基线信任是模型初始化时形成的长期参照，而冲击锚点记录的是最近一次全局事件冲击后消费者信任实际落到的位置。漂绿事件发生后，消费者并不会立即从原始基线重新解释后续信息，而是会围绕事件后的受损信任状态进行调整。由此，冲击锚点用于刻画漂绿危机后的路径依赖，即后续澄清、社交传播和正面信息均是在已经受损的信任基础上发生作用。</w:t>
      </w:r>
    </w:p>
    <w:p w14:paraId="5E6C3558" w14:textId="77777777" w:rsidR="00E10AEE" w:rsidRPr="00E10AEE" w:rsidRDefault="00E10AEE" w:rsidP="00E10AEE">
      <w:r w:rsidRPr="00E10AEE">
        <w:t xml:space="preserve">Plan </w:t>
      </w:r>
      <w:r w:rsidRPr="00E10AEE">
        <w:t>层的第一项机制是条件性恢复。情绪适应理论虽然说明个体对情绪事件的反应会随时间发生适应，但这种适应并不意味着信任在没有新信息的情况下自动恢复。漂绿情境下，消费者对企业的怀疑不会仅因时间流逝而完全消失；真正的修复通常需要新的正面信息、有效澄清或可信证据进入信息环境。因此，模型不采用</w:t>
      </w:r>
      <w:r w:rsidRPr="00E10AEE">
        <w:t>“</w:t>
      </w:r>
      <w:r w:rsidRPr="00E10AEE">
        <w:t>平静期自动回归基线</w:t>
      </w:r>
      <w:r w:rsidRPr="00E10AEE">
        <w:t>”</w:t>
      </w:r>
      <w:r w:rsidRPr="00E10AEE">
        <w:t>的设定，而是规定：默认状态下，若没有正面信息触发，信任值保持上一时间步水平。</w:t>
      </w:r>
    </w:p>
    <w:p w14:paraId="78475F09" w14:textId="77777777" w:rsidR="00E10AEE" w:rsidRPr="00E10AEE" w:rsidRDefault="00E10AEE" w:rsidP="00E10AEE">
      <w:r w:rsidRPr="00E10AEE">
        <w:t>默认状态可表示为：</w:t>
      </w:r>
    </w:p>
    <w:p w14:paraId="6515D5F3" w14:textId="32616837" w:rsidR="00E10AEE" w:rsidRPr="00E10AEE" w:rsidRDefault="00E10AEE" w:rsidP="00E10AEE">
      <m:oMathPara>
        <m:oMath>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(t-1)</m:t>
          </m:r>
          <m:r>
            <w:rPr>
              <w:i/>
            </w:rPr>
            <w:br/>
          </m:r>
        </m:oMath>
      </m:oMathPara>
    </w:p>
    <w:p w14:paraId="11BDCAE2" w14:textId="77777777" w:rsidR="00E10AEE" w:rsidRPr="00E10AEE" w:rsidRDefault="00E10AEE" w:rsidP="00E10AEE">
      <w:r w:rsidRPr="00E10AEE">
        <w:t>只有当当前时间步存在正向情绪冲击，且已经经过一定平静期时，信任才从冲击锚点出发向基线信任回升：</w:t>
      </w:r>
    </w:p>
    <w:p w14:paraId="391D0064" w14:textId="71D75A33" w:rsidR="00E10AEE" w:rsidRPr="00E10AEE" w:rsidRDefault="00E10AEE" w:rsidP="00E10AEE">
      <m:oMathPara>
        <m:oMath>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d>
            <m:dPr>
              <m:sepChr m:val="−"/>
              <m:ctrlPr>
                <w:rPr>
                  <w:rFonts w:ascii="Cambria Math" w:hAnsi="Cambria Math"/>
                </w:rPr>
              </m:ctrlPr>
            </m:dPr>
            <m:e>
              <m:r>
                <w:rPr>
                  <w:rFonts w:ascii="Cambria Math" w:hAnsi="Cambria Math"/>
                </w:rPr>
                <m:t>1</m:t>
              </m:r>
            </m:e>
            <m:e>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i,t</m:t>
                      </m:r>
                    </m:sub>
                  </m:sSub>
                </m:sup>
              </m:sSup>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28A4D053" w14:textId="20FED67E" w:rsidR="00E10AEE" w:rsidRPr="00E10AEE" w:rsidRDefault="00E10AEE" w:rsidP="00E10AEE">
      <w:r w:rsidRPr="00E10AEE">
        <w:t>其中，</w:t>
      </w:r>
      <m:oMath>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oMath>
      <w:r w:rsidRPr="00E10AEE">
        <w:t xml:space="preserve"> </w:t>
      </w:r>
      <w:r w:rsidRPr="00E10AEE">
        <w:t>表示情绪适应后的信任水平，</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E10AEE">
        <w:t xml:space="preserve"> </w:t>
      </w:r>
      <w:r w:rsidRPr="00E10AEE">
        <w:t>表示消费者</w:t>
      </w:r>
      <w:r w:rsidRPr="00E10AEE">
        <w:t xml:space="preserve"> </w:t>
      </w:r>
      <m:oMath>
        <m:r>
          <w:rPr>
            <w:rFonts w:ascii="Cambria Math" w:hAnsi="Cambria Math"/>
          </w:rPr>
          <m:t>i</m:t>
        </m:r>
      </m:oMath>
      <w:r w:rsidRPr="00E10AEE">
        <w:t>的冲击锚点，</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E10AEE">
        <w:t xml:space="preserve"> </w:t>
      </w:r>
      <w:r w:rsidRPr="00E10AEE">
        <w:t>表示消费者</w:t>
      </w:r>
      <w:r w:rsidRPr="00E10AEE">
        <w:t xml:space="preserve"> </w:t>
      </w:r>
      <m:oMath>
        <m:r>
          <w:rPr>
            <w:rFonts w:ascii="Cambria Math" w:hAnsi="Cambria Math"/>
          </w:rPr>
          <m:t>i</m:t>
        </m:r>
      </m:oMath>
      <w:r w:rsidRPr="00E10AEE">
        <w:t>的基线信任，</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E10AEE">
        <w:t xml:space="preserve"> </w:t>
      </w:r>
      <w:r w:rsidRPr="00E10AEE">
        <w:t>表示消费者类型对应的恢复速率，</w:t>
      </w:r>
      <m:oMath>
        <m:sSub>
          <m:sSubPr>
            <m:ctrlPr>
              <w:rPr>
                <w:rFonts w:ascii="Cambria Math" w:hAnsi="Cambria Math"/>
              </w:rPr>
            </m:ctrlPr>
          </m:sSubPr>
          <m:e>
            <m:r>
              <w:rPr>
                <w:rFonts w:ascii="Cambria Math" w:hAnsi="Cambria Math"/>
              </w:rPr>
              <m:t>q</m:t>
            </m:r>
          </m:e>
          <m:sub>
            <m:r>
              <w:rPr>
                <w:rFonts w:ascii="Cambria Math" w:hAnsi="Cambria Math"/>
              </w:rPr>
              <m:t>i,t</m:t>
            </m:r>
          </m:sub>
        </m:sSub>
      </m:oMath>
      <w:r w:rsidRPr="00E10AEE">
        <w:t xml:space="preserve"> </w:t>
      </w:r>
      <w:r w:rsidRPr="00E10AEE">
        <w:t>表示平静期计数。该公式刻画的是一种条件性恢复：信任恢复不是无条件发生，而是在</w:t>
      </w:r>
      <w:r w:rsidRPr="00E10AEE">
        <w:lastRenderedPageBreak/>
        <w:t>正面信息到来时，围绕此前冲击形成的锚点逐步向基线靠近。</w:t>
      </w:r>
    </w:p>
    <w:p w14:paraId="55D8CB61" w14:textId="77777777" w:rsidR="00E10AEE" w:rsidRPr="00E10AEE" w:rsidRDefault="00E10AEE" w:rsidP="00E10AEE">
      <w:r w:rsidRPr="00E10AEE">
        <w:t>这一机制避免了</w:t>
      </w:r>
      <w:r w:rsidRPr="00E10AEE">
        <w:t>“</w:t>
      </w:r>
      <w:r w:rsidRPr="00E10AEE">
        <w:t>复利式自动回弹</w:t>
      </w:r>
      <w:r w:rsidRPr="00E10AEE">
        <w:t>”</w:t>
      </w:r>
      <w:r w:rsidRPr="00E10AEE">
        <w:t>的问题。如果信任每一平静时间步都从上一时间步向基线靠近，即使没有任何正面信息，信任也会自动恢复。这会削弱漂绿事件的持续影响，也不符合现实中信任修复需要证据、解释或持续沟通的特征。以冲击锚点作为恢复起点，并将恢复触发限定于正面信息，可以更清晰地区分</w:t>
      </w:r>
      <w:r w:rsidRPr="00E10AEE">
        <w:t>“</w:t>
      </w:r>
      <w:r w:rsidRPr="00E10AEE">
        <w:t>沉默后的停滞</w:t>
      </w:r>
      <w:r w:rsidRPr="00E10AEE">
        <w:t>”</w:t>
      </w:r>
      <w:r w:rsidRPr="00E10AEE">
        <w:t>与</w:t>
      </w:r>
      <w:r w:rsidRPr="00E10AEE">
        <w:t>“</w:t>
      </w:r>
      <w:r w:rsidRPr="00E10AEE">
        <w:t>有效澄清后的修复</w:t>
      </w:r>
      <w:r w:rsidRPr="00E10AEE">
        <w:t>”</w:t>
      </w:r>
      <w:r w:rsidRPr="00E10AEE">
        <w:t>。</w:t>
      </w:r>
    </w:p>
    <w:p w14:paraId="78FF3029" w14:textId="7DCFAA91" w:rsidR="00E10AEE" w:rsidRPr="00E10AEE" w:rsidRDefault="00E10AEE" w:rsidP="002B3B54">
      <w:pPr>
        <w:pStyle w:val="3"/>
      </w:pPr>
      <w:r w:rsidRPr="00E10AEE">
        <w:t>消费者类型敏感度调节</w:t>
      </w:r>
    </w:p>
    <w:p w14:paraId="70E7929F" w14:textId="77777777" w:rsidR="00E10AEE" w:rsidRPr="00E10AEE" w:rsidRDefault="00E10AEE" w:rsidP="00E10AEE">
      <w:r w:rsidRPr="00E10AEE">
        <w:t xml:space="preserve">Plan </w:t>
      </w:r>
      <w:r w:rsidRPr="00E10AEE">
        <w:t>层的第二项机制是消费者类型敏感度调节。</w:t>
      </w:r>
      <w:r w:rsidRPr="00E10AEE">
        <w:t xml:space="preserve">Reflect </w:t>
      </w:r>
      <w:r w:rsidRPr="00E10AEE">
        <w:t>层虽然已经通过</w:t>
      </w:r>
      <w:r w:rsidRPr="00E10AEE">
        <w:t xml:space="preserve"> Persona </w:t>
      </w:r>
      <w:r w:rsidRPr="00E10AEE">
        <w:t>要求</w:t>
      </w:r>
      <w:r w:rsidRPr="00E10AEE">
        <w:t xml:space="preserve"> LLM </w:t>
      </w:r>
      <w:r w:rsidRPr="00E10AEE">
        <w:t>区分消费者类型，但仅依赖</w:t>
      </w:r>
      <w:r w:rsidRPr="00E10AEE">
        <w:t xml:space="preserve"> LLM </w:t>
      </w:r>
      <w:r w:rsidRPr="00E10AEE">
        <w:t>自行控制反应幅度会引入不稳定性。生成式模型输出可能受到提示词、上下文和随机性的影响，难以保证非绿色消费者的情绪冲击始终弱于积极绿色消费者。因此，模型在公式层面进一步设置敏感度系数，使消费者异质性具有数学可控性。</w:t>
      </w:r>
    </w:p>
    <w:p w14:paraId="7EF0D62B" w14:textId="77777777" w:rsidR="00E10AEE" w:rsidRPr="00E10AEE" w:rsidRDefault="00E10AEE" w:rsidP="00E10AEE">
      <w:r w:rsidRPr="00E10AEE">
        <w:t>敏感度调节可表示为：</w:t>
      </w:r>
    </w:p>
    <w:p w14:paraId="78552BED" w14:textId="67ABB964" w:rsidR="00E10AEE" w:rsidRPr="00E10AEE" w:rsidRDefault="00E10AEE" w:rsidP="00E10AEE">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aff</m:t>
              </m:r>
            </m:sup>
          </m:sSubSup>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sub>
          </m:sSub>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br/>
          </m:r>
        </m:oMath>
      </m:oMathPara>
    </w:p>
    <w:p w14:paraId="76830A1F" w14:textId="46FDA952" w:rsidR="00E10AEE" w:rsidRPr="00E10AEE" w:rsidRDefault="00E10AEE" w:rsidP="00E10AEE">
      <w:r w:rsidRPr="00E10AEE">
        <w:t>其中，</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aff</m:t>
            </m:r>
          </m:sup>
        </m:sSubSup>
      </m:oMath>
      <w:r w:rsidRPr="00E10AEE">
        <w:t xml:space="preserve"> </w:t>
      </w:r>
      <w:r w:rsidRPr="00E10AEE">
        <w:t>表示最终进入信任更新公式的情绪冲击量，</w:t>
      </w:r>
      <m:oMath>
        <m:sSub>
          <m:sSubPr>
            <m:ctrlPr>
              <w:rPr>
                <w:rFonts w:ascii="Cambria Math" w:hAnsi="Cambria Math"/>
              </w:rPr>
            </m:ctrlPr>
          </m:sSubPr>
          <m:e>
            <m:r>
              <w:rPr>
                <w:rFonts w:ascii="Cambria Math" w:hAnsi="Cambria Math"/>
              </w:rPr>
              <m:t>S</m:t>
            </m:r>
          </m:e>
          <m:sub>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sub>
        </m:sSub>
      </m:oMath>
      <w:r w:rsidRPr="00E10AEE">
        <w:t xml:space="preserve"> </w:t>
      </w:r>
      <w:r w:rsidRPr="00E10AEE">
        <w:t>表示消费者类型对应的敏感度系数。该机制将消费者类型差异转化为信任更新过程中的反应强度差异。积极绿色消费者对漂绿信号承受更强冲击，因为漂绿直接触及其绿色价值承诺和品牌伦理判断；便利绿色消费者具有中等敏感度，因为其绿色价值认同会受到便利性和成本权衡调节；沉睡绿色消费者敏感度较低，但可能在高唤醒信息下被激活；非绿色消费者敏感度最低，因为环保议题在其购买判断中的权重较弱。</w:t>
      </w:r>
    </w:p>
    <w:p w14:paraId="1C283E2D" w14:textId="77777777" w:rsidR="00E10AEE" w:rsidRPr="00E10AEE" w:rsidRDefault="00E10AEE" w:rsidP="00E10AEE">
      <w:r w:rsidRPr="00E10AEE">
        <w:t>最终信任值由情绪适应后的信任水平与类型调节后的情绪冲击共同决定：</w:t>
      </w:r>
    </w:p>
    <w:p w14:paraId="4EE60203" w14:textId="691124B9" w:rsidR="00E10AEE" w:rsidRPr="00E10AEE" w:rsidRDefault="00E10AEE" w:rsidP="00E10AEE">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r>
            <m:rPr>
              <m:sty m:val="p"/>
            </m:rPr>
            <w:rPr>
              <w:rFonts w:ascii="Cambria Math" w:hAnsi="Cambria Math"/>
            </w:rPr>
            <m:t>Ω</m:t>
          </m:r>
          <m:d>
            <m:dPr>
              <m:sepChr m:val="+"/>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decay</m:t>
                  </m:r>
                </m:sup>
              </m:sSubSup>
            </m:e>
            <m:e>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aff</m:t>
                  </m:r>
                </m:sup>
              </m:sSubSup>
            </m:e>
          </m:d>
          <m:r>
            <w:br/>
          </m:r>
        </m:oMath>
      </m:oMathPara>
    </w:p>
    <w:p w14:paraId="68E819BC" w14:textId="1FC75863" w:rsidR="00E10AEE" w:rsidRPr="00E10AEE" w:rsidRDefault="00E10AEE" w:rsidP="00E10AEE">
      <w:r w:rsidRPr="00E10AEE">
        <w:t>其中，</w:t>
      </w:r>
      <m:oMath>
        <m:r>
          <m:rPr>
            <m:sty m:val="p"/>
          </m:rPr>
          <w:rPr>
            <w:rFonts w:ascii="Cambria Math" w:hAnsi="Cambria Math"/>
          </w:rPr>
          <m:t>Ω</m:t>
        </m:r>
        <m:r>
          <w:rPr>
            <w:rFonts w:ascii="Cambria Math" w:hAnsi="Cambria Math"/>
          </w:rPr>
          <m:t>(⋅)</m:t>
        </m:r>
      </m:oMath>
      <w:r w:rsidRPr="00E10AEE">
        <w:t xml:space="preserve"> </w:t>
      </w:r>
      <w:r w:rsidRPr="00E10AEE">
        <w:t>为边界约束函数，用于保证信任值保持在模型设定范围内。该公式体现了信任更新的基本逻辑：信任既受到历史锚点和恢复过程约束，也受到当前语义冲击影响；当前语义冲击又受到消费者类型敏感度调节。</w:t>
      </w:r>
    </w:p>
    <w:p w14:paraId="2B3029AC" w14:textId="504DE9BA" w:rsidR="00E10AEE" w:rsidRPr="00E10AEE" w:rsidRDefault="00E10AEE" w:rsidP="002B3B54">
      <w:pPr>
        <w:pStyle w:val="3"/>
      </w:pPr>
      <w:r w:rsidRPr="00E10AEE">
        <w:lastRenderedPageBreak/>
        <w:t>行为决策与信任值隔离</w:t>
      </w:r>
    </w:p>
    <w:p w14:paraId="71BB864B" w14:textId="0302E665" w:rsidR="00E10AEE" w:rsidRPr="00E10AEE" w:rsidRDefault="00E10AEE" w:rsidP="00E10AEE">
      <w:r w:rsidRPr="00E10AEE">
        <w:t>当</w:t>
      </w:r>
      <w:r w:rsidRPr="00E10AEE">
        <w:t xml:space="preserve"> Plan </w:t>
      </w:r>
      <w:r w:rsidRPr="00E10AEE">
        <w:t>层完成信任值更新后，</w:t>
      </w:r>
      <w:r w:rsidRPr="00E10AEE">
        <w:t xml:space="preserve">LLM </w:t>
      </w:r>
      <w:r w:rsidRPr="00E10AEE">
        <w:t>才进入行为决策环节。此时，最终信任值已经由确定性公式写入</w:t>
      </w:r>
      <w:r w:rsidR="005826F3">
        <w:t>智能体</w:t>
      </w:r>
      <w:r w:rsidRPr="00E10AEE">
        <w:t>状态，</w:t>
      </w:r>
      <w:r w:rsidRPr="00E10AEE">
        <w:t xml:space="preserve">LLM </w:t>
      </w:r>
      <w:r w:rsidRPr="00E10AEE">
        <w:t>不再修改信任值，只基于当前信任值、消费者类型和语境信息判断是否购买、是否发帖以及可能生成的发帖内容。该设计进一步维持了</w:t>
      </w:r>
      <w:r w:rsidRPr="00E10AEE">
        <w:t>“</w:t>
      </w:r>
      <w:r w:rsidRPr="00E10AEE">
        <w:t>信任更新由公式决定，行为判断由</w:t>
      </w:r>
      <w:r w:rsidRPr="00E10AEE">
        <w:t xml:space="preserve"> LLM </w:t>
      </w:r>
      <w:r w:rsidRPr="00E10AEE">
        <w:t>辅助</w:t>
      </w:r>
      <w:r w:rsidRPr="00E10AEE">
        <w:t>”</w:t>
      </w:r>
      <w:r w:rsidRPr="00E10AEE">
        <w:t>的职责分工。</w:t>
      </w:r>
    </w:p>
    <w:p w14:paraId="421BF125" w14:textId="77777777" w:rsidR="00E10AEE" w:rsidRPr="00E10AEE" w:rsidRDefault="00E10AEE" w:rsidP="00E10AEE">
      <w:r w:rsidRPr="00E10AEE">
        <w:t>行为决策可表示为：</w:t>
      </w:r>
    </w:p>
    <w:p w14:paraId="44FEE2B2" w14:textId="6DC0DC23" w:rsidR="00E10AEE" w:rsidRPr="00E10AEE" w:rsidRDefault="00E10AEE" w:rsidP="00E10AEE">
      <m:oMathPara>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LLM</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(t))</m:t>
          </m:r>
        </m:oMath>
      </m:oMathPara>
    </w:p>
    <w:p w14:paraId="014BA0BB" w14:textId="73EE8A6C" w:rsidR="00E10AEE" w:rsidRPr="00E10AEE" w:rsidRDefault="00E10AEE" w:rsidP="00E10AEE">
      <w:r w:rsidRPr="00E10AEE">
        <w:t>其中，</w:t>
      </w:r>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E10AEE">
        <w:t xml:space="preserve"> </w:t>
      </w:r>
      <w:r w:rsidRPr="00E10AEE">
        <w:t>包括购买行为、发帖行为和生成内容等输出。购买和发帖不应被设定为固定阈值规则。现实消费者可能在较低信任下仍因便利性、价格或习惯继续购买，也可能在中等信任下因情绪唤醒而公开发声。因此，行为决策阶段不采用简单的</w:t>
      </w:r>
      <w:r w:rsidRPr="00E10AEE">
        <w:t>“</w:t>
      </w:r>
      <w:r w:rsidRPr="00E10AEE">
        <w:t>信任高于某一阈值即购买</w:t>
      </w:r>
      <w:r w:rsidRPr="00E10AEE">
        <w:t>”</w:t>
      </w:r>
      <w:r w:rsidRPr="00E10AEE">
        <w:t>规则，而是允许</w:t>
      </w:r>
      <w:r w:rsidRPr="00E10AEE">
        <w:t xml:space="preserve"> LLM </w:t>
      </w:r>
      <w:r w:rsidRPr="00E10AEE">
        <w:t>根据</w:t>
      </w:r>
      <w:r w:rsidRPr="00E10AEE">
        <w:t xml:space="preserve"> Persona </w:t>
      </w:r>
      <w:r w:rsidRPr="00E10AEE">
        <w:t>和当前情境作出非线性判断。这样可以保留消费者行为的情境复杂性，同时不破坏信任值更新过程的可解释性。</w:t>
      </w:r>
    </w:p>
    <w:p w14:paraId="4D61E626" w14:textId="77777777" w:rsidR="00E10AEE" w:rsidRPr="00E10AEE" w:rsidRDefault="00E10AEE" w:rsidP="00E10AEE">
      <w:r w:rsidRPr="00E10AEE">
        <w:t>信任值隔离还可以避免模型内生性混乱。如果</w:t>
      </w:r>
      <w:r w:rsidRPr="00E10AEE">
        <w:t xml:space="preserve"> LLM </w:t>
      </w:r>
      <w:r w:rsidRPr="00E10AEE">
        <w:t>在行为决策阶段再次修改信任值，模型将难以区分信任变化究竟来自语义冲击、恢复公式、消费者敏感度，还是来自</w:t>
      </w:r>
      <w:r w:rsidRPr="00E10AEE">
        <w:t xml:space="preserve"> LLM </w:t>
      </w:r>
      <w:r w:rsidRPr="00E10AEE">
        <w:t>的行为推理过程。将信任更新和行为决策分离后，信任轨迹可以由公式追溯，行为输出则作为信任状态和情境判断的结果进入后续网络传播过程。</w:t>
      </w:r>
    </w:p>
    <w:p w14:paraId="44842BC1" w14:textId="332410E2" w:rsidR="00893664" w:rsidRPr="00893664" w:rsidRDefault="00893664" w:rsidP="00893664">
      <w:pPr>
        <w:pStyle w:val="2"/>
      </w:pPr>
      <w:r w:rsidRPr="00893664">
        <w:t>信息内容与语义演化机制</w:t>
      </w:r>
    </w:p>
    <w:p w14:paraId="1D8F5F69" w14:textId="2E8D53E1" w:rsidR="00893664" w:rsidRPr="00893664" w:rsidRDefault="00893664" w:rsidP="00893664">
      <w:r w:rsidRPr="00893664">
        <w:t>信息内容与语义演化机制用于刻画竞争性信息环境中不同文本信息如何被消费者</w:t>
      </w:r>
      <w:r w:rsidR="005826F3">
        <w:t>智能体</w:t>
      </w:r>
      <w:r w:rsidRPr="00893664">
        <w:t>感知、理解、再解释并进一步传播。在漂绿情境下，消费者接触到的信息并不是同质化传播信号，而是由企业广告、负面新闻、健康争议、金融风险报道、企业澄清声明和用户生成内容共同构成的文本流。这些信息在情绪方向、唤醒强度、证据质量、信源可信度和主题关联性上存在差异，因此不能被简化为统一的</w:t>
      </w:r>
      <w:r w:rsidRPr="00893664">
        <w:t>“</w:t>
      </w:r>
      <w:r w:rsidRPr="00893664">
        <w:t>正向信息</w:t>
      </w:r>
      <w:r w:rsidRPr="00893664">
        <w:t>”</w:t>
      </w:r>
      <w:r w:rsidRPr="00893664">
        <w:t>或</w:t>
      </w:r>
      <w:r w:rsidRPr="00893664">
        <w:t>“</w:t>
      </w:r>
      <w:r w:rsidRPr="00893664">
        <w:t>负向信息</w:t>
      </w:r>
      <w:r w:rsidRPr="00893664">
        <w:t>”</w:t>
      </w:r>
      <w:r w:rsidRPr="00893664">
        <w:t>传播概率。</w:t>
      </w:r>
    </w:p>
    <w:p w14:paraId="204BFFE3" w14:textId="77777777" w:rsidR="00893664" w:rsidRPr="00893664" w:rsidRDefault="00893664" w:rsidP="00893664">
      <w:r w:rsidRPr="00893664">
        <w:t>传统扩散模型能够刻画信息传播范围、传播速度和状态转移，但通常难以表达信息内容本身的语义差异。</w:t>
      </w:r>
      <w:r w:rsidRPr="00893664">
        <w:t xml:space="preserve">SIR </w:t>
      </w:r>
      <w:r w:rsidRPr="00893664">
        <w:t>模型、独立级联模型等方法适合描述</w:t>
      </w:r>
      <w:r w:rsidRPr="00893664">
        <w:t>“</w:t>
      </w:r>
      <w:r w:rsidRPr="00893664">
        <w:t>信息是</w:t>
      </w:r>
      <w:r w:rsidRPr="00893664">
        <w:lastRenderedPageBreak/>
        <w:t>否扩散</w:t>
      </w:r>
      <w:r w:rsidRPr="00893664">
        <w:t>”</w:t>
      </w:r>
      <w:r w:rsidRPr="00893664">
        <w:t>，却较难解释</w:t>
      </w:r>
      <w:r w:rsidRPr="00893664">
        <w:t>“</w:t>
      </w:r>
      <w:r w:rsidRPr="00893664">
        <w:t>同一信息为何对不同消费者产生不同心理影响</w:t>
      </w:r>
      <w:r w:rsidRPr="00893664">
        <w:t>”</w:t>
      </w:r>
      <w:r w:rsidRPr="00893664">
        <w:t>。绿色消费扩散中的核心问题并不只是信息是否到达消费者，而是消费者如何理解这些信息。消费者对企业绿色信息的信任也不只取决于信息是否出现，而取决于信息是否准确、完整、可验证，并能否回应其关切。</w:t>
      </w:r>
    </w:p>
    <w:p w14:paraId="1EA4588C" w14:textId="2B621C65" w:rsidR="00893664" w:rsidRPr="00893664" w:rsidRDefault="00893664" w:rsidP="008E5763">
      <w:pPr>
        <w:pStyle w:val="3"/>
      </w:pPr>
      <w:r w:rsidRPr="00893664">
        <w:t>信息单元的模型定位</w:t>
      </w:r>
    </w:p>
    <w:p w14:paraId="21E5A55D" w14:textId="30F403ED" w:rsidR="00893664" w:rsidRPr="00893664" w:rsidRDefault="00893664" w:rsidP="00893664">
      <w:commentRangeStart w:id="5"/>
      <w:r w:rsidRPr="00893664">
        <w:t>本研究将信息单元设定为语义层的基本对象。信息单元既是外部事件、企业澄清和社交传播进入模型的载体，也是消费者</w:t>
      </w:r>
      <w:r w:rsidR="005826F3">
        <w:t>智能体</w:t>
      </w:r>
      <w:r w:rsidRPr="00893664">
        <w:t>进行语义评估和信任更新的输入。也就是说，模型中的信息不是抽象概率，而是具有内容、来源、情绪、证据和主题指向的自然语言对象。</w:t>
      </w:r>
      <w:commentRangeEnd w:id="5"/>
      <w:r>
        <w:commentReference w:id="5"/>
      </w:r>
    </w:p>
    <w:p w14:paraId="0205A499" w14:textId="7E4DB936" w:rsidR="00893664" w:rsidRPr="00893664" w:rsidRDefault="00893664" w:rsidP="00893664">
      <w:r w:rsidRPr="00893664">
        <w:t>形式上，第</w:t>
      </w:r>
      <w:r w:rsidRPr="00893664">
        <w:t xml:space="preserve"> </w:t>
      </w:r>
      <m:oMath>
        <m:r>
          <w:rPr>
            <w:rFonts w:ascii="Cambria Math" w:hAnsi="Cambria Math"/>
          </w:rPr>
          <m:t>k</m:t>
        </m:r>
      </m:oMath>
      <w:r w:rsidRPr="00893664">
        <w:t>条信息单元可表示为：</w:t>
      </w:r>
    </w:p>
    <w:p w14:paraId="2D8843D2" w14:textId="0BC8E08B" w:rsidR="00893664" w:rsidRPr="00893664" w:rsidRDefault="00893664" w:rsidP="00893664">
      <m:oMathPara>
        <m:oMath>
          <m:sSub>
            <m:sSubPr>
              <m:ctrlPr>
                <w:rPr>
                  <w:rFonts w:ascii="Cambria Math" w:hAnsi="Cambria Math"/>
                </w:rPr>
              </m:ctrlPr>
            </m:sSubPr>
            <m:e>
              <m:r>
                <w:rPr>
                  <w:rFonts w:ascii="Cambria Math" w:hAnsi="Cambria Math"/>
                </w:rPr>
                <m:t>M</m:t>
              </m:r>
            </m:e>
            <m:sub>
              <m:r>
                <w:rPr>
                  <w:rFonts w:ascii="Cambria Math" w:hAnsi="Cambria Math"/>
                </w:rPr>
                <m:t>k</m:t>
              </m:r>
            </m:sub>
          </m:sSub>
          <m:r>
            <w:rPr>
              <w:rFonts w:ascii="Cambria Math" w:hAnsi="Cambria Math"/>
            </w:rPr>
            <m:t>={Sourc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,Conten</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m:oMathPara>
    </w:p>
    <w:p w14:paraId="5F9E98A5" w14:textId="10705017" w:rsidR="00893664" w:rsidRPr="00893664" w:rsidRDefault="00893664" w:rsidP="00893664">
      <w:r w:rsidRPr="00893664">
        <w:t>其中，</w:t>
      </w:r>
      <m:oMath>
        <m:r>
          <w:rPr>
            <w:rFonts w:ascii="Cambria Math" w:hAnsi="Cambria Math"/>
          </w:rPr>
          <m:t>Sourc</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表示信息来源，</w:t>
      </w:r>
      <m:oMath>
        <m:r>
          <w:rPr>
            <w:rFonts w:ascii="Cambria Math" w:hAnsi="Cambria Math"/>
          </w:rPr>
          <m:t>Conten</m:t>
        </m:r>
        <m:sSub>
          <m:sSubPr>
            <m:ctrlPr>
              <w:rPr>
                <w:rFonts w:ascii="Cambria Math" w:hAnsi="Cambria Math"/>
              </w:rPr>
            </m:ctrlPr>
          </m:sSubPr>
          <m:e>
            <m:r>
              <w:rPr>
                <w:rFonts w:ascii="Cambria Math" w:hAnsi="Cambria Math"/>
              </w:rPr>
              <m:t>t</m:t>
            </m:r>
          </m:e>
          <m:sub>
            <m:r>
              <w:rPr>
                <w:rFonts w:ascii="Cambria Math" w:hAnsi="Cambria Math"/>
              </w:rPr>
              <m:t>k</m:t>
            </m:r>
          </m:sub>
        </m:sSub>
      </m:oMath>
      <w:r w:rsidRPr="00893664">
        <w:t xml:space="preserve"> </w:t>
      </w:r>
      <w:r w:rsidRPr="00893664">
        <w:t>表示文本正文，</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表示信息类型，</w:t>
      </w:r>
      <m:oMath>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表示情绪效价，</w:t>
      </w:r>
      <m:oMath>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oMath>
      <w:r w:rsidRPr="00893664">
        <w:t xml:space="preserve"> </w:t>
      </w:r>
      <w:r w:rsidRPr="00893664">
        <w:t>表示唤醒强度，</w:t>
      </w:r>
      <m:oMath>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893664">
        <w:t xml:space="preserve"> </w:t>
      </w:r>
      <w:r w:rsidRPr="00893664">
        <w:t>表示可信度，</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表示证据强度，</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表示该信息与当前争议或澄清任务之间的主题相关性。该表达的目的不是穷尽所有语言特征，而是提取与信任更新直接相关的语义维度。</w:t>
      </w:r>
    </w:p>
    <w:p w14:paraId="6252DC1D" w14:textId="7C0D707A" w:rsidR="00893664" w:rsidRPr="00893664" w:rsidRDefault="00893664" w:rsidP="00893664">
      <w:commentRangeStart w:id="6"/>
      <w:r w:rsidRPr="00893664">
        <w:t>在模型运行中，信息单元首先进入消费者</w:t>
      </w:r>
      <w:r w:rsidR="005826F3">
        <w:t>智能体</w:t>
      </w:r>
      <w:r w:rsidRPr="00893664">
        <w:t>的感知集合，再由语义层进行解析。语义层将文本信息转化为</w:t>
      </w:r>
      <w:r w:rsidRPr="00893664">
        <w:t xml:space="preserve"> Reflect </w:t>
      </w:r>
      <w:r w:rsidRPr="00893664">
        <w:t>层所需的情绪冲击和可信度判断，随后</w:t>
      </w:r>
      <w:r w:rsidRPr="00893664">
        <w:t xml:space="preserve"> Plan </w:t>
      </w:r>
      <w:r w:rsidRPr="00893664">
        <w:t>层根据消费者类型、既有信任状态和恢复机制计算最终信任变化。由此，信息单元成为连接外部事件、消费者心理反应和社交传播过程的语义接口。</w:t>
      </w:r>
      <w:commentRangeEnd w:id="6"/>
      <w:r>
        <w:commentReference w:id="6"/>
      </w:r>
    </w:p>
    <w:p w14:paraId="1FD32D23" w14:textId="7C653EAF" w:rsidR="00893664" w:rsidRPr="00893664" w:rsidRDefault="00893664" w:rsidP="00893664">
      <w:r w:rsidRPr="00893664">
        <w:t>这一设计也是本研究采用</w:t>
      </w:r>
      <w:r w:rsidRPr="00893664">
        <w:t xml:space="preserve"> GABM </w:t>
      </w:r>
      <w:r w:rsidRPr="00893664">
        <w:t>的重要原因。传统</w:t>
      </w:r>
      <w:r w:rsidRPr="00893664">
        <w:t xml:space="preserve"> ABM </w:t>
      </w:r>
      <w:r w:rsidRPr="00893664">
        <w:t>通常依赖预设规则或固定概率处理信息影响，而 GABM 可以调用大语言模型对自然语言文本进行条件化语义评估，使智能体能够基于文本内容形成差异化反应（Lu等，2024；Gao等，2024）。</w:t>
      </w:r>
      <w:r w:rsidRPr="00893664">
        <w:t xml:space="preserve"/>
      </w:r>
      <w:r w:rsidRPr="00893664">
        <w:t/>
      </w:r>
      <w:r w:rsidR="005826F3">
        <w:t/>
      </w:r>
      <w:r w:rsidRPr="00893664">
        <w:t>生成式智能体建模的价值并不在于让模型生成更多文本，而在于使信息内容能够以语义形式进入心理更新和网络传播过程。</w:t>
      </w:r>
    </w:p>
    <w:p w14:paraId="03776113" w14:textId="6DE80DDA" w:rsidR="00893664" w:rsidRPr="00893664" w:rsidRDefault="00893664" w:rsidP="008E5763">
      <w:pPr>
        <w:pStyle w:val="3"/>
      </w:pPr>
      <w:r w:rsidRPr="00893664">
        <w:t>情绪效价与唤醒强度</w:t>
      </w:r>
    </w:p>
    <w:p w14:paraId="15D3C2B6" w14:textId="77777777" w:rsidR="00893664" w:rsidRPr="00893664" w:rsidRDefault="00893664" w:rsidP="00893664">
      <w:r w:rsidRPr="00893664">
        <w:t>信息内容对消费者信任的影响不只取决于其正负方向，还取决于其情绪唤醒强度。情绪效价表示信息所传递的情绪方向，可区分为正向、负向或中性；唤醒</w:t>
      </w:r>
      <w:r w:rsidRPr="00893664">
        <w:lastRenderedPageBreak/>
        <w:t>强度则表示信息激发消费者注意、紧张、愤怒、焦虑或兴奋的程度。同样是负向信息，普通抱怨与</w:t>
      </w:r>
      <w:r w:rsidRPr="00893664">
        <w:t>“</w:t>
      </w:r>
      <w:r w:rsidRPr="00893664">
        <w:t>企业欺骗消费者</w:t>
      </w:r>
      <w:r w:rsidRPr="00893664">
        <w:t>”“</w:t>
      </w:r>
      <w:r w:rsidRPr="00893664">
        <w:t>品牌环保叙事与实际行为严重不一致</w:t>
      </w:r>
      <w:r w:rsidRPr="00893664">
        <w:t>”</w:t>
      </w:r>
      <w:r w:rsidRPr="00893664">
        <w:t>等高唤醒表达，对信任的冲击并不相同。同样是正向信息，普通广告宣传与包含明确证据、责任承认和价值修复的澄清声明，其心理修复能力也存在差异。</w:t>
      </w:r>
    </w:p>
    <w:p w14:paraId="77E18B6B" w14:textId="77777777" w:rsidR="00893664" w:rsidRPr="00893664" w:rsidRDefault="00893664" w:rsidP="00893664">
      <w:r w:rsidRPr="00893664">
        <w:t>情绪效价首先决定信息冲击的方向。正向效价信息通常强化消费者对品牌绿色承诺、产品价值或企业责任的认可，可能提升信任或缓解负面认知；负向效价信息则削弱消费者对企业动机、信息披露和行为一致性的判断，可能引发信任损耗；中性信息主要提供事实背景，其影响取决于消费者如何结合既有信任状态和其他信息进行解释。效价并不简单等同于文本中出现的正面词或负面词，而是由语义层结合信息主题、信源属性和消费者语境进行综合判断。</w:t>
      </w:r>
    </w:p>
    <w:p w14:paraId="22AE76C4" w14:textId="77777777" w:rsidR="00893664" w:rsidRPr="00893664" w:rsidRDefault="00893664" w:rsidP="00893664">
      <w:r w:rsidRPr="00893664">
        <w:t>唤醒强度进一步决定信息冲击的力度。低唤醒信息可能只形成弱刺激，不足以显著改变信任或触发发帖行为；高唤醒信息则更容易进入消费者注意窗口，引发强烈情绪反应，并提高其表达和转发的可能性。在漂绿危机中，高唤醒负面信息往往包含道德谴责、欺骗感、背叛感、健康风险或资本伦理质疑等内容。这类信息不仅影响消费者对单一事件的判断，还可能被概括为对品牌整体价值的怀疑，从而造成更强的信任损耗。</w:t>
      </w:r>
    </w:p>
    <w:p w14:paraId="1A0F1073" w14:textId="6B9152D3" w:rsidR="00893664" w:rsidRPr="00893664" w:rsidRDefault="00893664" w:rsidP="00893664">
      <w:r w:rsidRPr="00893664">
        <w:t>信息</w:t>
      </w:r>
      <w:r w:rsidRPr="00893664">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893664">
        <w:t>的情绪属性可表示为：</w:t>
      </w:r>
    </w:p>
    <w:p w14:paraId="4EF6DE0C" w14:textId="3282ABDC" w:rsidR="00893664" w:rsidRPr="00893664" w:rsidRDefault="00893664" w:rsidP="00893664">
      <m:oMathPara>
        <m:oMath>
          <m:r>
            <w:rPr>
              <w:rFonts w:ascii="Cambria Math" w:hAnsi="Cambria Math"/>
            </w:rPr>
            <m:t>Emotio</m:t>
          </m:r>
          <m:sSub>
            <m:sSubPr>
              <m:ctrlPr>
                <w:rPr>
                  <w:rFonts w:ascii="Cambria Math" w:hAnsi="Cambria Math"/>
                </w:rPr>
              </m:ctrlPr>
            </m:sSubPr>
            <m:e>
              <m:r>
                <w:rPr>
                  <w:rFonts w:ascii="Cambria Math" w:hAnsi="Cambria Math"/>
                </w:rPr>
                <m:t>n</m:t>
              </m:r>
            </m:e>
            <m:sub>
              <m:r>
                <w:rPr>
                  <w:rFonts w:ascii="Cambria Math" w:hAnsi="Cambria Math"/>
                </w:rPr>
                <m:t>k</m:t>
              </m:r>
            </m:sub>
          </m:sSub>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m:t>
          </m:r>
          <m:r>
            <w:rPr>
              <w:i/>
            </w:rPr>
            <w:br/>
          </m:r>
        </m:oMath>
      </m:oMathPara>
    </w:p>
    <w:p w14:paraId="6FB15D21" w14:textId="4D27147E" w:rsidR="00893664" w:rsidRPr="00893664" w:rsidRDefault="00893664" w:rsidP="00893664">
      <w:r w:rsidRPr="00893664">
        <w:t>其中，</w:t>
      </w:r>
      <m:oMath>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表示信息效价，</w:t>
      </w:r>
      <m:oMath>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oMath>
      <w:r w:rsidRPr="00893664">
        <w:t xml:space="preserve"> </w:t>
      </w:r>
      <w:r w:rsidRPr="00893664">
        <w:t>表示唤醒强度。二者共同决定该信息进入</w:t>
      </w:r>
      <w:r w:rsidRPr="00893664">
        <w:t xml:space="preserve"> Reflect </w:t>
      </w:r>
      <w:r w:rsidRPr="00893664">
        <w:t>层后的初始情绪冲击方向和强度。进一步地，消费者</w:t>
      </w:r>
      <w:r w:rsidRPr="00893664">
        <w:t xml:space="preserve"> </w:t>
      </w:r>
      <m:oMath>
        <m:r>
          <w:rPr>
            <w:rFonts w:ascii="Cambria Math" w:hAnsi="Cambria Math"/>
          </w:rPr>
          <m:t>i</m:t>
        </m:r>
      </m:oMath>
      <w:r w:rsidRPr="00893664">
        <w:t>在时间步</w:t>
      </w:r>
      <w:r w:rsidRPr="00893664">
        <w:t xml:space="preserve"> </w:t>
      </w:r>
      <m:oMath>
        <m:r>
          <w:rPr>
            <w:rFonts w:ascii="Cambria Math" w:hAnsi="Cambria Math"/>
          </w:rPr>
          <m:t>t</m:t>
        </m:r>
      </m:oMath>
      <w:r w:rsidRPr="00893664">
        <w:t>接收信息</w:t>
      </w:r>
      <w:r w:rsidRPr="00893664">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893664">
        <w:t>后形成的原始情绪冲击可表示为：</w:t>
      </w:r>
    </w:p>
    <w:p w14:paraId="024EB4FA" w14:textId="4119145E" w:rsidR="00893664" w:rsidRPr="00893664" w:rsidRDefault="00893664" w:rsidP="00893664">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LLM</m:t>
              </m:r>
            </m:sub>
          </m:sSub>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,Sourc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,Conten</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,Person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r>
            <w:rPr>
              <w:i/>
            </w:rPr>
            <w:br/>
          </m:r>
        </m:oMath>
      </m:oMathPara>
    </w:p>
    <w:p w14:paraId="20818335" w14:textId="77777777" w:rsidR="00893664" w:rsidRPr="00893664" w:rsidRDefault="00893664" w:rsidP="00893664">
      <w:r w:rsidRPr="00893664">
        <w:t>该表达说明，情绪冲击并不只由信息效价和唤醒强度决定，还受到信源类型、文本内容、个体记忆和</w:t>
      </w:r>
      <w:r w:rsidRPr="00893664">
        <w:t xml:space="preserve"> Persona </w:t>
      </w:r>
      <w:r w:rsidRPr="00893664">
        <w:t>约束的共同影响。同一条高唤醒负面信息对不同消费者并不必然产生相同影响。积极绿色消费者可能将漂绿信息理解为价值背叛，产生较大负向冲击；非绿色消费者可能由于环保卷入较低，对同一信息反应较弱。</w:t>
      </w:r>
    </w:p>
    <w:p w14:paraId="23935E6D" w14:textId="77777777" w:rsidR="00893664" w:rsidRPr="00893664" w:rsidRDefault="00893664" w:rsidP="00893664">
      <w:r w:rsidRPr="00893664">
        <w:lastRenderedPageBreak/>
        <w:t>情绪效价与唤醒强度还会影响社交传播。高唤醒内容更容易促使消费者表达态度，并在社交网络中形成二次传播。负面高唤醒信息尤其容易引发转发、评论和情绪共鸣，因为其能够提供更强的道德判断框架和风险提示。相比之下，低唤醒正向信息即使具有正面效价，也可能因缺乏注意吸引力而难以形成广泛扩散。因此，模型中的发帖决策不应只依赖信任值高低，还应考虑消费者在</w:t>
      </w:r>
      <w:r w:rsidRPr="00893664">
        <w:t xml:space="preserve"> Reflect </w:t>
      </w:r>
      <w:r w:rsidRPr="00893664">
        <w:t>层形成的情绪强度和语义判断。</w:t>
      </w:r>
    </w:p>
    <w:p w14:paraId="679A41BA" w14:textId="2028F742" w:rsidR="00893664" w:rsidRPr="00893664" w:rsidRDefault="00893664" w:rsidP="00262373">
      <w:pPr>
        <w:pStyle w:val="3"/>
      </w:pPr>
      <w:r w:rsidRPr="00893664">
        <w:t>可信度、证据强度与主题一致性</w:t>
      </w:r>
    </w:p>
    <w:p w14:paraId="23D87D60" w14:textId="77777777" w:rsidR="00893664" w:rsidRPr="00893664" w:rsidRDefault="00893664" w:rsidP="00893664">
      <w:r w:rsidRPr="00893664">
        <w:t>除情绪效价和唤醒强度外，信息对消费者信任的影响还取决于可信度、证据强度与主题一致性。漂绿危机中的信息并不是所有负面内容都会造成同等冲击，也不是所有企业澄清都会产生信任修复。消费者会判断信息来源是否可靠、证据是否充分、回应是否针对核心争议。如果负面信息来自高可信来源，并且包含具体事实、数据或可验证线索，其信任损耗作用通常强于普通社交抱怨；如果企业澄清缺乏证据、回避关键问题或与争议主题不匹配，则即使其情绪表达积极，也可能无法形成有效修复。</w:t>
      </w:r>
    </w:p>
    <w:p w14:paraId="434E8891" w14:textId="77777777" w:rsidR="00893664" w:rsidRPr="00893664" w:rsidRDefault="00893664" w:rsidP="00893664">
      <w:r w:rsidRPr="00893664">
        <w:t>可信度首先涉及消费者对信息来源和内容可靠性的判断。全局新闻、企业声明和社交帖子虽然都可能进入消费者的信息环境，但三者的信源属性不同。全局新闻通常被视为外部事件信号，具有较强事实提示功能；企业声明来自利益相关方，能够提供直接解释，但也可能因自利动机而受到怀疑；社交帖子属于用户生成内容，其影响更多来自口碑、情绪共鸣和重复暴露。由此，模型不能将不同来源的信息处理为同一强度，而应在语义层区分信源可信度及其对情绪冲击的调节作用。</w:t>
      </w:r>
    </w:p>
    <w:p w14:paraId="36DA0176" w14:textId="77777777" w:rsidR="00893664" w:rsidRPr="00893664" w:rsidRDefault="00893664" w:rsidP="00893664">
      <w:r w:rsidRPr="00893664">
        <w:t>证据强度是企业澄清能否发挥作用的关键属性。理性证据型澄清通常通过数据、认证、审计、第三方说明、事实时间线或具体整改措施来降低消费者疑虑；情感共情型澄清则更多通过道歉、承认、理解和价值表达来回应消费者情绪。二者并非绝对替代关系。在漂绿危机中，消费者质疑的核心往往是企业绿色叙事与实际行为是否一致，因此单纯情绪安抚可能不足以恢复信任。若缺乏可验证证据，情感表达可能被解释为公关话术；若只有技术性解释而缺少责任承认，也可能无法回应消费者的背叛感和愤怒。</w:t>
      </w:r>
    </w:p>
    <w:p w14:paraId="6476DD16" w14:textId="77777777" w:rsidR="00893664" w:rsidRPr="00893664" w:rsidRDefault="00893664" w:rsidP="00893664">
      <w:r w:rsidRPr="00893664">
        <w:t>主题一致性用于判断信息是否真正回应当前争议。漂绿危机中的负面事件可</w:t>
      </w:r>
      <w:r w:rsidRPr="00893664">
        <w:lastRenderedPageBreak/>
        <w:t>能涉及环境责任、健康风险、供应链伦理、资本关系或信息披露等不同主题。企业澄清若没有对应争议主题，即使文本本身较为积极，也难以改变消费者对核心问题的判断。例如，消费者质疑企业环保承诺的真实性时，企业若只强调产品口味、品牌愿景或营销成绩，就可能被视为转移焦点。相反，若澄清直接回应环境影响、认证依据、整改措施和责任边界，则更可能被理解为与争议相关的修复性信息。</w:t>
      </w:r>
    </w:p>
    <w:p w14:paraId="3F0C914C" w14:textId="77777777" w:rsidR="00893664" w:rsidRPr="00893664" w:rsidRDefault="00893664" w:rsidP="00893664">
      <w:r w:rsidRPr="00893664">
        <w:t>模型中可将可信度、证据强度与主题一致性表示为：</w:t>
      </w:r>
    </w:p>
    <w:p w14:paraId="602EF78F" w14:textId="47E93BF5" w:rsidR="00893664" w:rsidRPr="00893664" w:rsidRDefault="00893664" w:rsidP="00893664">
      <m:oMathPara>
        <m:oMath>
          <m:sSub>
            <m:sSubPr>
              <m:ctrlPr>
                <w:rPr>
                  <w:rFonts w:ascii="Cambria Math" w:hAnsi="Cambria Math"/>
                </w:rPr>
              </m:ctrlPr>
            </m:sSubPr>
            <m:e>
              <m:r>
                <w:rPr>
                  <w:rFonts w:ascii="Cambria Math" w:hAnsi="Cambria Math"/>
                </w:rPr>
                <m:t>Q</m:t>
              </m:r>
            </m:e>
            <m:sub>
              <m:r>
                <w:rPr>
                  <w:rFonts w:ascii="Cambria Math" w:hAnsi="Cambria Math"/>
                </w:rPr>
                <m:t>k</m:t>
              </m:r>
            </m:sub>
          </m:sSub>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t>
          </m:r>
          <m:r>
            <w:rPr>
              <w:i/>
            </w:rPr>
            <w:br/>
          </m:r>
        </m:oMath>
      </m:oMathPara>
    </w:p>
    <w:p w14:paraId="04DC18D2" w14:textId="1604D058" w:rsidR="00893664" w:rsidRPr="00893664" w:rsidRDefault="00893664" w:rsidP="00893664">
      <w:r w:rsidRPr="00893664">
        <w:t>其中，</w:t>
      </w:r>
      <m:oMath>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893664">
        <w:t xml:space="preserve"> </w:t>
      </w:r>
      <w:r w:rsidRPr="00893664">
        <w:t>表示信息可信度，</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表示证据强度，</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893664">
        <w:t xml:space="preserve"> </w:t>
      </w:r>
      <w:r w:rsidRPr="00893664">
        <w:t>表示信息与当前争议主题之间的一致程度。三者共同影响信息在</w:t>
      </w:r>
      <w:r w:rsidRPr="00893664">
        <w:t xml:space="preserve"> Reflect </w:t>
      </w:r>
      <w:r w:rsidRPr="00893664">
        <w:t>层中的解释方式。对于负面信息，高可信度和高证据强度会增强其信任损耗作用；对于澄清信息，高证据强度和高主题一致性会提高其修复潜力；对于普通社交帖子，可信度可能较低，但若其情绪强烈且被多次重复暴露，仍可能形成累积影响。</w:t>
      </w:r>
    </w:p>
    <w:p w14:paraId="0AB0EB09" w14:textId="383C2472" w:rsidR="00893664" w:rsidRPr="00893664" w:rsidRDefault="00893664" w:rsidP="00893664">
      <w:r w:rsidRPr="00893664">
        <w:t>消费者</w:t>
      </w:r>
      <w:r w:rsidRPr="00893664">
        <w:t xml:space="preserve"> </w:t>
      </w:r>
      <m:oMath>
        <m:r>
          <w:rPr>
            <w:rFonts w:ascii="Cambria Math" w:hAnsi="Cambria Math"/>
          </w:rPr>
          <m:t>i</m:t>
        </m:r>
      </m:oMath>
      <w:r w:rsidRPr="00893664">
        <w:t>对信息</w:t>
      </w:r>
      <w:r w:rsidRPr="00893664">
        <w:t xml:space="preserve"> </w:t>
      </w:r>
      <m:oMath>
        <m:sSub>
          <m:sSubPr>
            <m:ctrlPr>
              <w:rPr>
                <w:rFonts w:ascii="Cambria Math" w:hAnsi="Cambria Math"/>
              </w:rPr>
            </m:ctrlPr>
          </m:sSubPr>
          <m:e>
            <m:r>
              <w:rPr>
                <w:rFonts w:ascii="Cambria Math" w:hAnsi="Cambria Math"/>
              </w:rPr>
              <m:t>M</m:t>
            </m:r>
          </m:e>
          <m:sub>
            <m:r>
              <w:rPr>
                <w:rFonts w:ascii="Cambria Math" w:hAnsi="Cambria Math"/>
              </w:rPr>
              <m:t>k</m:t>
            </m:r>
          </m:sub>
        </m:sSub>
      </m:oMath>
      <w:r w:rsidRPr="00893664">
        <w:t>的语义评估可进一步表示为：</w:t>
      </w:r>
    </w:p>
    <w:p w14:paraId="40357B55" w14:textId="3BB20B8D" w:rsidR="00893664" w:rsidRPr="00893664" w:rsidRDefault="00893664" w:rsidP="00893664">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LLM</m:t>
              </m:r>
            </m:sub>
          </m:sSub>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,Sourc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,Person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oMath>
      </m:oMathPara>
    </w:p>
    <w:p w14:paraId="5EC93528" w14:textId="77777777" w:rsidR="00893664" w:rsidRPr="00893664" w:rsidRDefault="00893664" w:rsidP="00893664">
      <w:r w:rsidRPr="00893664">
        <w:t>该表达说明，原始情绪冲击并不是由文本情绪单独决定，而是由情绪属性、可信度属性、主题属性、信源属性和消费者个体特征共同生成。对于同一条企业澄清，积极绿色消费者可能重点考察其是否真正回应环境责任问题，便利绿色消费者可能更关注产品可得性、成本和使用便利是否受到影响，非绿色消费者则可能对环境争议本身反应较弱。</w:t>
      </w:r>
    </w:p>
    <w:p w14:paraId="68093218" w14:textId="77777777" w:rsidR="00893664" w:rsidRPr="00893664" w:rsidRDefault="00893664" w:rsidP="00893664">
      <w:r>
        <w:t>可信度机制还与说服知识相关【此处需要补充材料】。</w:t>
      </w:r>
      <w:r>
        <w:t>消费者面对企业澄清时，并不会自动接受企业叙事，而可能识别其中的营销意图和形象修复动机。尤其在漂绿情境下，消费者已经对企业绿色承诺产生怀疑，企业声明更容易被置于防御性解读框架中。如果澄清内容缺少可验证证据，或者与此前品牌行为存在明显不一致，消费者可能将其解释为策略性公关，从而产生二次怀疑。这也是模型不宜将企业澄清直接设定为正向参数的原因。</w:t>
      </w:r>
    </w:p>
    <w:p w14:paraId="43D3B882" w14:textId="70AB1A80" w:rsidR="00893664" w:rsidRPr="00893664" w:rsidRDefault="00893664" w:rsidP="002A6AC0">
      <w:pPr>
        <w:pStyle w:val="3"/>
      </w:pPr>
      <w:r w:rsidRPr="00893664">
        <w:lastRenderedPageBreak/>
        <w:t>消息类型与信源差异</w:t>
      </w:r>
    </w:p>
    <w:p w14:paraId="2C5A1B62" w14:textId="739A8FB3" w:rsidR="00893664" w:rsidRPr="00893664" w:rsidRDefault="00893664" w:rsidP="00893664">
      <w:r w:rsidRPr="00893664">
        <w:t>竞争性信息环境中的消息来源不同，其可信度、解释框架和心理影响也不同。全局新闻、企业澄清和社交帖子虽然都可能进入消费者</w:t>
      </w:r>
      <w:r w:rsidR="005826F3">
        <w:t>智能体</w:t>
      </w:r>
      <w:r w:rsidRPr="00893664">
        <w:t>的信息环境，但不能被视为同等强度的传播内容。若模型不区分信息来源，就无法解释为什么同一事件经由新闻报道、企业声明或普通用户转述时，会对消费者信任产生不同冲击。</w:t>
      </w:r>
    </w:p>
    <w:p w14:paraId="17D9555F" w14:textId="005824A4" w:rsidR="00893664" w:rsidRPr="00893664" w:rsidRDefault="00893664" w:rsidP="00893664">
      <w:r w:rsidRPr="00893664">
        <w:t>本研究将模型中流通的信息划分为三类核心消息：全局新闻、企业澄清和社交帖子。全局新闻用于表示外部环境中发生的关键事件，如品牌广告、漂绿争议、健康争议或金融风险信息。该类消息具有较强事件属性，通常作为全体</w:t>
      </w:r>
      <w:r w:rsidR="005826F3">
        <w:t>智能体</w:t>
      </w:r>
      <w:r w:rsidRPr="00893664">
        <w:t>同时接收的外部刺激。企业澄清用于表示品牌方主动发布的回应信息，其作用不是自然扩散，而是由策略层按照特定渠道投放至目标节点。社交帖子则由消费者</w:t>
      </w:r>
      <w:r w:rsidR="005826F3">
        <w:t>智能体</w:t>
      </w:r>
      <w:r w:rsidRPr="00893664">
        <w:t>在完成认知加工和行为决策后生成，并沿有向网络传播至其出向邻居。三类信息分别对应外部事件、企业策略和用户生成内容，构成竞争性信息环境中的主要信息来源。</w:t>
      </w:r>
    </w:p>
    <w:p w14:paraId="07ACDE07" w14:textId="77777777" w:rsidR="00893664" w:rsidRPr="00893664" w:rsidRDefault="00893664" w:rsidP="00893664">
      <w:r w:rsidRPr="00893664">
        <w:t>三类消息在</w:t>
      </w:r>
      <w:r w:rsidRPr="00893664">
        <w:t xml:space="preserve"> Reflect </w:t>
      </w:r>
      <w:r w:rsidRPr="00893664">
        <w:t>层中具有不同处理逻辑。全局新闻通常被视为较强的事件信号，因此具有较高处理优先级；企业澄清虽然来自品牌方，能够提供直接解释，但也可能因自利动机而被消费者怀疑；社交帖子属于社交朋友意见或二手转述，其可信度和情绪强度通常低于全局新闻，但能够通过重复暴露和网络级联形成累积影响。由此，消息来源差异被转化为</w:t>
      </w:r>
      <w:r w:rsidRPr="00893664">
        <w:t xml:space="preserve"> Reflect </w:t>
      </w:r>
      <w:r w:rsidRPr="00893664">
        <w:t>层中的语义处理差异。</w:t>
      </w:r>
    </w:p>
    <w:p w14:paraId="0DCE7515" w14:textId="77777777" w:rsidR="00893664" w:rsidRPr="00893664" w:rsidRDefault="00893664" w:rsidP="00893664">
      <w:r w:rsidRPr="00893664">
        <w:t>消息类型设计承担三项功能。第一，它将竞争性信息环境中的不同来源转化为可区分的模型输入，使外部事件、企业回应和消费者</w:t>
      </w:r>
      <w:r w:rsidRPr="00893664">
        <w:t xml:space="preserve"> UGC </w:t>
      </w:r>
      <w:r w:rsidRPr="00893664">
        <w:t>不被混同。第二，它为信任更新机制提供信源可信度和信息质量差异，使消费者对不同消息产生不同语义反应。第三，它为后续渠道策略评估提供基础，因为企业澄清的初始触达范围由策略层决定，而其后续扩散则依赖目标节点是否发帖及其网络出度。</w:t>
      </w:r>
    </w:p>
    <w:p w14:paraId="446E657E" w14:textId="1B66003E" w:rsidR="00893664" w:rsidRPr="00893664" w:rsidRDefault="00893664" w:rsidP="008104FA">
      <w:pPr>
        <w:pStyle w:val="3"/>
      </w:pPr>
      <w:r w:rsidRPr="00893664">
        <w:t xml:space="preserve">UGC </w:t>
      </w:r>
      <w:r w:rsidRPr="00893664">
        <w:t>二次生成与语义变形</w:t>
      </w:r>
    </w:p>
    <w:p w14:paraId="5A387BD2" w14:textId="1C002BCB" w:rsidR="00893664" w:rsidRPr="00893664" w:rsidRDefault="00893664" w:rsidP="00893664">
      <w:r w:rsidRPr="00893664">
        <w:t>在社交网络传播过程中，消费者智能体生成的 UGC 是经过个体解释、情绪反应、信任状态和表达倾向加工后的再生产文本（Zhang等，2025；邢绍艳、朱侯，2018）。</w:t>
      </w:r>
      <w:r w:rsidR="005826F3">
        <w:t/>
      </w:r>
      <w:r w:rsidRPr="00893664">
        <w:t/>
      </w:r>
      <w:r w:rsidRPr="00893664">
        <w:t/>
      </w:r>
      <w:r w:rsidRPr="00893664">
        <w:t>漂绿事件、企业澄清或其他消费者帖子进入</w:t>
      </w:r>
      <w:r w:rsidR="005826F3">
        <w:t>智能体</w:t>
      </w:r>
      <w:r w:rsidRPr="00893664">
        <w:t>的感知集合后，首先经过</w:t>
      </w:r>
      <w:r w:rsidRPr="00893664">
        <w:t xml:space="preserve"> Reflect </w:t>
      </w:r>
      <w:r w:rsidRPr="00893664">
        <w:t>层的语义评估和</w:t>
      </w:r>
      <w:r w:rsidRPr="00893664">
        <w:t xml:space="preserve"> Plan </w:t>
      </w:r>
      <w:r w:rsidRPr="00893664">
        <w:t>层的信任更新，随后才可能在</w:t>
      </w:r>
      <w:r w:rsidRPr="00893664">
        <w:t xml:space="preserve"> Invoke </w:t>
      </w:r>
      <w:r w:rsidRPr="00893664">
        <w:t>阶段转化为新的社交表达。因此，</w:t>
      </w:r>
      <w:r w:rsidRPr="00893664">
        <w:t xml:space="preserve">UGC </w:t>
      </w:r>
      <w:r w:rsidRPr="00893664">
        <w:t>生成过程本质上是</w:t>
      </w:r>
      <w:r w:rsidR="006C0A67">
        <w:rPr>
          <w:rFonts w:hint="eastAsia"/>
        </w:rPr>
        <w:t>“</w:t>
      </w:r>
      <w:r w:rsidRPr="00893664">
        <w:t>外部信息</w:t>
      </w:r>
      <w:r w:rsidRPr="00893664">
        <w:t>—</w:t>
      </w:r>
      <w:r w:rsidRPr="00893664">
        <w:t>个体解释</w:t>
      </w:r>
      <w:r w:rsidRPr="00893664">
        <w:t>—</w:t>
      </w:r>
      <w:r w:rsidRPr="00893664">
        <w:t>情绪反应</w:t>
      </w:r>
      <w:r w:rsidRPr="00893664">
        <w:t>—</w:t>
      </w:r>
      <w:r w:rsidRPr="00893664">
        <w:t>社会表达</w:t>
      </w:r>
      <w:r w:rsidR="006C0A67">
        <w:rPr>
          <w:rFonts w:hint="eastAsia"/>
        </w:rPr>
        <w:t>”</w:t>
      </w:r>
      <w:r w:rsidRPr="00893664">
        <w:t>的链式转化。</w:t>
      </w:r>
    </w:p>
    <w:p w14:paraId="43F31A74" w14:textId="699E63E1" w:rsidR="00893664" w:rsidRPr="00893664" w:rsidRDefault="00893664" w:rsidP="00893664">
      <w:r w:rsidRPr="00893664">
        <w:lastRenderedPageBreak/>
        <w:t>在模型中，消费者</w:t>
      </w:r>
      <w:r w:rsidR="005826F3">
        <w:t>智能体</w:t>
      </w:r>
      <w:r w:rsidRPr="00893664">
        <w:t>是否生成</w:t>
      </w:r>
      <w:r w:rsidRPr="00893664">
        <w:t xml:space="preserve"> UGC</w:t>
      </w:r>
      <w:r w:rsidRPr="00893664">
        <w:t>，取决于其信任状态、情绪冲击、消费者类型和行为决策。若消费者在接收漂绿负面信息后出现明显信任下降，并产生较强负面情绪，则更可能生成批评性帖子；若消费者认为企业澄清可信，信任有所恢复，则可能生成缓和性或支持性帖子；若消费者情绪冲击较弱，或其消费者类型对绿色争议卷入较低，则可能不发帖。由此，发帖行为不是固定概率事件，而是心理状态和语义判断共同作用的行为输出。</w:t>
      </w:r>
    </w:p>
    <w:p w14:paraId="604AB4F2" w14:textId="77777777" w:rsidR="00893664" w:rsidRPr="00893664" w:rsidRDefault="00893664" w:rsidP="00893664">
      <w:r w:rsidRPr="00893664">
        <w:t xml:space="preserve">UGC </w:t>
      </w:r>
      <w:r w:rsidRPr="00893664">
        <w:t>生成过程可表示为：</w:t>
      </w:r>
    </w:p>
    <w:p w14:paraId="2D0C9BD4" w14:textId="1BCA2531" w:rsidR="00893664" w:rsidRPr="00893664" w:rsidRDefault="00893664" w:rsidP="00893664">
      <m:oMathPara>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LLM</m:t>
              </m:r>
            </m:sub>
          </m:sSub>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r>
            <w:rPr>
              <w:i/>
            </w:rPr>
            <w:br/>
          </m:r>
        </m:oMath>
      </m:oMathPara>
    </w:p>
    <w:p w14:paraId="57C2EDC7" w14:textId="1E8AA17E" w:rsidR="00893664" w:rsidRPr="00893664" w:rsidRDefault="00893664" w:rsidP="00893664">
      <w:r w:rsidRPr="00893664">
        <w:t>其中，</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oMath>
      <w:r w:rsidRPr="00893664">
        <w:t xml:space="preserve"> </w:t>
      </w:r>
      <w:r w:rsidRPr="00893664">
        <w:t>表示消费者</w:t>
      </w:r>
      <w:r w:rsidRPr="00893664">
        <w:t xml:space="preserve"> </w:t>
      </w:r>
      <m:oMath>
        <m:r>
          <w:rPr>
            <w:rFonts w:ascii="Cambria Math" w:hAnsi="Cambria Math"/>
          </w:rPr>
          <m:t>i</m:t>
        </m:r>
      </m:oMath>
      <w:r w:rsidRPr="00893664">
        <w:t>在时间步</w:t>
      </w:r>
      <w:r w:rsidRPr="00893664">
        <w:t xml:space="preserve"> </w:t>
      </w:r>
      <m:oMath>
        <m:r>
          <w:rPr>
            <w:rFonts w:ascii="Cambria Math" w:hAnsi="Cambria Math"/>
          </w:rPr>
          <m:t>t</m:t>
        </m:r>
      </m:oMath>
      <w:r w:rsidRPr="00893664">
        <w:t>生成的社交帖子，</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oMath>
      <w:r w:rsidRPr="00893664">
        <w:t xml:space="preserve"> </w:t>
      </w:r>
      <w:r w:rsidRPr="00893664">
        <w:t>表示其本轮接收的信息集合，</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893664">
        <w:t xml:space="preserve"> </w:t>
      </w:r>
      <w:r w:rsidRPr="00893664">
        <w:t>表示更新后的信任状态，</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oMath>
      <w:r w:rsidRPr="00893664">
        <w:t xml:space="preserve"> </w:t>
      </w:r>
      <w:r w:rsidRPr="00893664">
        <w:t>表示</w:t>
      </w:r>
      <w:r w:rsidRPr="00893664">
        <w:t xml:space="preserve"> Reflect </w:t>
      </w:r>
      <w:r w:rsidRPr="00893664">
        <w:t>层生成的原始情绪冲击，</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893664">
        <w:t xml:space="preserve"> </w:t>
      </w:r>
      <w:r w:rsidRPr="00893664">
        <w:t>表示消费者类型，</w:t>
      </w:r>
      <m:oMath>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oMath>
      <w:r w:rsidRPr="00893664">
        <w:t xml:space="preserve"> </w:t>
      </w:r>
      <w:r w:rsidRPr="00893664">
        <w:t>表示个体记忆。该表达强调，</w:t>
      </w:r>
      <w:r w:rsidRPr="00893664">
        <w:t xml:space="preserve">UGC </w:t>
      </w:r>
      <w:r w:rsidRPr="00893664">
        <w:t>的内容不是由外部信息单独决定，而是由信息输入与</w:t>
      </w:r>
      <w:r w:rsidR="005826F3">
        <w:t>智能体</w:t>
      </w:r>
      <w:r w:rsidRPr="00893664">
        <w:t>内部状态共同生成。</w:t>
      </w:r>
    </w:p>
    <w:p w14:paraId="6C28DC5B" w14:textId="77777777" w:rsidR="00893664" w:rsidRPr="00893664" w:rsidRDefault="00893664" w:rsidP="00893664">
      <w:commentRangeStart w:id="7"/>
      <w:r w:rsidRPr="00893664">
        <w:t xml:space="preserve">UGC </w:t>
      </w:r>
      <w:r w:rsidRPr="00893664">
        <w:t>的语义变形主要体现在三个方面。第一是情绪变形。消费者在转述信息时，可能强化原始信息中的情绪成分，使较为中性的事实报道变成带有道德评价的表达。例如，某一漂绿争议在新闻层面可能只是事实披露，但在社交转述中可能被改写为</w:t>
      </w:r>
      <w:r w:rsidRPr="00893664">
        <w:t>“</w:t>
      </w:r>
      <w:r w:rsidRPr="00893664">
        <w:t>品牌欺骗消费者</w:t>
      </w:r>
      <w:r w:rsidRPr="00893664">
        <w:t>”</w:t>
      </w:r>
      <w:r w:rsidRPr="00893664">
        <w:t>或</w:t>
      </w:r>
      <w:r w:rsidRPr="00893664">
        <w:t>“</w:t>
      </w:r>
      <w:r w:rsidRPr="00893664">
        <w:t>环保人设崩塌</w:t>
      </w:r>
      <w:r w:rsidRPr="00893664">
        <w:t>”</w:t>
      </w:r>
      <w:r w:rsidRPr="00893664">
        <w:t>。这种情绪变形会提高信息唤醒强度，从而增加后续消费者注意和发帖的可能性。</w:t>
      </w:r>
      <w:commentRangeEnd w:id="7"/>
      <w:r>
        <w:commentReference w:id="7"/>
      </w:r>
    </w:p>
    <w:p w14:paraId="769A92EE" w14:textId="77777777" w:rsidR="00893664" w:rsidRPr="00893664" w:rsidRDefault="00893664" w:rsidP="00893664">
      <w:r w:rsidRPr="00893664">
        <w:t>第二是证据衰减。原始负面新闻或企业澄清可能包含具体事实、数据、来源和解释，但在社交转述过程中，消费者往往不会完整保留这些证据细节。随着传播层级增加，文本可能逐渐从</w:t>
      </w:r>
      <w:r w:rsidRPr="00893664">
        <w:t>“</w:t>
      </w:r>
      <w:r w:rsidRPr="00893664">
        <w:t>基于某一证据的判断</w:t>
      </w:r>
      <w:r w:rsidRPr="00893664">
        <w:t>”</w:t>
      </w:r>
      <w:r w:rsidRPr="00893664">
        <w:t>转化为</w:t>
      </w:r>
      <w:r w:rsidRPr="00893664">
        <w:t>“</w:t>
      </w:r>
      <w:r w:rsidRPr="00893664">
        <w:t>简化后的态度表达</w:t>
      </w:r>
      <w:r w:rsidRPr="00893664">
        <w:t>”</w:t>
      </w:r>
      <w:r w:rsidRPr="00893664">
        <w:t>。例如，企业澄清中的第三方认证、整改时间线或事实说明，可能在二次传播中被压缩为</w:t>
      </w:r>
      <w:r w:rsidRPr="00893664">
        <w:t>“</w:t>
      </w:r>
      <w:r w:rsidRPr="00893664">
        <w:t>品牌说自己没问题</w:t>
      </w:r>
      <w:r w:rsidRPr="00893664">
        <w:t>”</w:t>
      </w:r>
      <w:r w:rsidRPr="00893664">
        <w:t>；负面报道中的复杂背景也可能被压缩为</w:t>
      </w:r>
      <w:r w:rsidRPr="00893664">
        <w:t>“</w:t>
      </w:r>
      <w:r w:rsidRPr="00893664">
        <w:t>品牌不可信</w:t>
      </w:r>
      <w:r w:rsidRPr="00893664">
        <w:t>”</w:t>
      </w:r>
      <w:r w:rsidRPr="00893664">
        <w:t>。这种证据衰减会改变信息的可信度结构，使后续接收者面对的并非原始事件，而是经过简化和情绪化处理的社交文本。</w:t>
      </w:r>
    </w:p>
    <w:p w14:paraId="2303A8AD" w14:textId="77777777" w:rsidR="00893664" w:rsidRPr="00893664" w:rsidRDefault="00893664" w:rsidP="00893664">
      <w:r w:rsidRPr="00893664">
        <w:t>第三是主题漂移。社交传播过程中，消费者可能将原始事件与其他议题联系起来，使讨论焦点发生转移。漂绿争议可能从环境责任扩展到资本伦理、企业价值观、健康风险、消费主义批评或品牌长期可信度；企业澄清也可能从事实回应</w:t>
      </w:r>
      <w:r w:rsidRPr="00893664">
        <w:lastRenderedPageBreak/>
        <w:t>转向对企业态度、道歉诚意和公关策略的讨论。</w:t>
      </w:r>
    </w:p>
    <w:p w14:paraId="5E6AC432" w14:textId="77777777" w:rsidR="00893664" w:rsidRPr="00893664" w:rsidRDefault="00893664" w:rsidP="00893664">
      <w:r w:rsidRPr="00893664">
        <w:t xml:space="preserve">UGC </w:t>
      </w:r>
      <w:r w:rsidRPr="00893664">
        <w:t>语义变形可以进一步表示为：</w:t>
      </w:r>
    </w:p>
    <w:p w14:paraId="25B6ABEF" w14:textId="0B5F9643" w:rsidR="000037AE" w:rsidRPr="00B40997" w:rsidRDefault="00893664" w:rsidP="00B40997">
      <w:pPr>
        <w:rPr>
          <w:rFonts w:hint="eastAsia"/>
          <w:i/>
        </w:rPr>
      </w:pPr>
      <m:oMathPara>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social</m:t>
              </m:r>
            </m:sup>
          </m:sSubSup>
          <m:r>
            <w:rPr>
              <w:rFonts w:ascii="Cambria Math" w:hAnsi="Cambria Math"/>
            </w:rPr>
            <m:t>=Transform(</m:t>
          </m:r>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input</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2916DC5F" w14:textId="13569D77" w:rsidR="00893664" w:rsidRPr="00893664" w:rsidRDefault="00893664" w:rsidP="00893664">
      <w:r w:rsidRPr="00893664">
        <w:t>其中，</w:t>
      </w:r>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social</m:t>
            </m:r>
          </m:sup>
        </m:sSubSup>
      </m:oMath>
      <w:r w:rsidRPr="00893664">
        <w:t xml:space="preserve"> </w:t>
      </w:r>
      <w:r w:rsidRPr="00893664">
        <w:t>表示消费者</w:t>
      </w:r>
      <w:r w:rsidRPr="00893664">
        <w:t xml:space="preserve"> </w:t>
      </w:r>
      <m:oMath>
        <m:r>
          <w:rPr>
            <w:rFonts w:ascii="Cambria Math" w:hAnsi="Cambria Math"/>
          </w:rPr>
          <m:t>i</m:t>
        </m:r>
      </m:oMath>
      <w:r w:rsidRPr="00893664">
        <w:t>生成的社交信息，</w:t>
      </w:r>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input</m:t>
            </m:r>
          </m:sup>
        </m:sSubSup>
      </m:oMath>
      <w:r w:rsidRPr="00893664">
        <w:t xml:space="preserve"> </w:t>
      </w:r>
      <w:r w:rsidRPr="00893664">
        <w:t>表示其接收的输入信息，</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893664">
        <w:t xml:space="preserve"> </w:t>
      </w:r>
      <w:r w:rsidRPr="00893664">
        <w:t>表示信任状态，</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(t)</m:t>
        </m:r>
      </m:oMath>
      <w:r w:rsidRPr="00893664">
        <w:t xml:space="preserve"> </w:t>
      </w:r>
      <w:r w:rsidRPr="00893664">
        <w:t>表示情绪反应，</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893664">
        <w:t xml:space="preserve"> </w:t>
      </w:r>
      <w:r w:rsidRPr="00893664">
        <w:t>表示消费者类型，</w:t>
      </w:r>
      <m:oMath>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oMath>
      <w:r w:rsidRPr="00893664">
        <w:t xml:space="preserve"> </w:t>
      </w:r>
      <w:r w:rsidRPr="00893664">
        <w:t>表示历史记忆。该表达说明，社交信息不是输入信息的复制品，而是输入信息经由个体心理状态和表达倾向转化后的结果。</w:t>
      </w:r>
    </w:p>
    <w:p w14:paraId="6D10E8A6" w14:textId="77777777" w:rsidR="00893664" w:rsidRPr="00893664" w:rsidRDefault="00893664" w:rsidP="00893664">
      <w:r w:rsidRPr="00893664">
        <w:t>这种机制能够解释漂绿危机中的负面扩散放大。负面事件最初可能具有较明确的事实边界，但在多轮社交传播后，信息可能逐渐脱离原始证据，转化为更概括、更情绪化的品牌评价。此时，消费者接收的并不是单一事实，而是带有群体情绪和道德判断的社交文本。即使外部事件本身已经停止更新，负面</w:t>
      </w:r>
      <w:r w:rsidRPr="00893664">
        <w:t xml:space="preserve"> UGC </w:t>
      </w:r>
      <w:r w:rsidRPr="00893664">
        <w:t>仍可能通过重复转述和情绪再框架延长信任损耗过程。企业澄清也具有类似的间接扩散路径：若被目标消费者理解为可信回应，可能被转化为支持性或缓和性帖子；若被理解为公关话术，则可能削弱甚至反转澄清效果。</w:t>
      </w:r>
    </w:p>
    <w:p w14:paraId="7F99FC53" w14:textId="022F1629" w:rsidR="008104FA" w:rsidRPr="008104FA" w:rsidRDefault="008104FA" w:rsidP="008104FA">
      <w:pPr>
        <w:pStyle w:val="2"/>
      </w:pPr>
      <w:r w:rsidRPr="008104FA">
        <w:t>社交网络与传播机制</w:t>
      </w:r>
    </w:p>
    <w:p w14:paraId="5171F5E9" w14:textId="33411BB8" w:rsidR="008104FA" w:rsidRPr="008104FA" w:rsidRDefault="008104FA" w:rsidP="008104FA">
      <w:r w:rsidRPr="008104FA">
        <w:t>社交网络与传播机制用于刻画漂绿信息、企业澄清信息与消费者生成内容在消费者群体之间的扩散过程。消费者</w:t>
      </w:r>
      <w:r w:rsidR="005826F3">
        <w:t>智能体</w:t>
      </w:r>
      <w:r w:rsidRPr="008104FA">
        <w:t>的信任更新并非只由外部全局事件或企业声明直接决定，还会受到邻居节点发帖、转发和评论等社交信息的持续影响。在竞争性信息环境中，品牌危机不是单点信息冲击，而是会经由社交关系被重复解释、再传播和再框架化，进而形成跨个体、跨时间步的信任扰动。因此，网络层在模型中承担中观连接功能：一方面，它将个体层面的情绪反应和发帖行为转化为可传播的信息；另一方面，它又将这些信息重新输入其他消费者</w:t>
      </w:r>
      <w:r w:rsidR="005826F3">
        <w:t>智能体</w:t>
      </w:r>
      <w:r w:rsidRPr="008104FA">
        <w:t>的感知与反思过程，推动信任演化从个体心理变化扩展为群体扩散动态。</w:t>
      </w:r>
    </w:p>
    <w:p w14:paraId="1BF3CBEE" w14:textId="545374A2" w:rsidR="008104FA" w:rsidRPr="008104FA" w:rsidRDefault="008104FA" w:rsidP="00C6529B">
      <w:pPr>
        <w:pStyle w:val="3"/>
      </w:pPr>
      <w:r w:rsidRPr="008104FA">
        <w:t>网络层的理论定位</w:t>
      </w:r>
    </w:p>
    <w:p w14:paraId="72E32C98" w14:textId="77777777" w:rsidR="008104FA" w:rsidRPr="008104FA" w:rsidRDefault="008104FA" w:rsidP="008104FA">
      <w:r w:rsidRPr="008104FA">
        <w:t>将社交网络纳入模型具有明确的理论必要性。绿色消费扩散并非孤立个体决策的简单加总，而是在信息传播、社会影响与社会学习共同作用下形成的动态过程。消费者不仅接收企业发布的信息，也会观察其他用户的评价和行为；</w:t>
      </w:r>
      <w:r w:rsidRPr="008104FA">
        <w:t xml:space="preserve">KOL </w:t>
      </w:r>
      <w:r w:rsidRPr="008104FA">
        <w:t>示范、口碑传播和用户之间的信息线索传递均可能影响消费者购买意向，非影响者</w:t>
      </w:r>
      <w:r w:rsidRPr="008104FA">
        <w:lastRenderedPageBreak/>
        <w:t>的持续互动也可能改变讨论体量和情绪走向。由此，漂绿危机中的信任演化不能只被理解为</w:t>
      </w:r>
      <w:r w:rsidRPr="008104FA">
        <w:t>“</w:t>
      </w:r>
      <w:r w:rsidRPr="008104FA">
        <w:t>外部事件</w:t>
      </w:r>
      <w:r w:rsidRPr="008104FA">
        <w:t>—</w:t>
      </w:r>
      <w:r w:rsidRPr="008104FA">
        <w:t>个体反应</w:t>
      </w:r>
      <w:r w:rsidRPr="008104FA">
        <w:t>”</w:t>
      </w:r>
      <w:r w:rsidRPr="008104FA">
        <w:t>的线性过程，而应被置于社交传播关系中分析。</w:t>
      </w:r>
    </w:p>
    <w:p w14:paraId="1032B9D5" w14:textId="77777777" w:rsidR="008104FA" w:rsidRPr="008104FA" w:rsidRDefault="008104FA" w:rsidP="008104FA">
      <w:r w:rsidRPr="008104FA">
        <w:t>复杂网络理论为网络层设计提供了结构基础。真实社交关系通常并非随机均匀分布，而是具有明显的异质连接结构。少数节点拥有较高连接度和较强传播能力，大量节点则只有有限连接，这种结构会显著影响信息扩散速度、覆盖范围和级联深度。</w:t>
      </w:r>
      <w:r w:rsidRPr="008104FA">
        <w:t xml:space="preserve">BA </w:t>
      </w:r>
      <w:r w:rsidRPr="008104FA">
        <w:t>无标度网络通过增长和优先连接机制生成幂律度分布，能够刻画少数</w:t>
      </w:r>
      <w:r w:rsidRPr="008104FA">
        <w:t xml:space="preserve"> Hub </w:t>
      </w:r>
      <w:r w:rsidRPr="008104FA">
        <w:t>节点在信息扩散中的突出作用。对漂绿传播而言，网络结构决定了负面信息和澄清信息能否快速越过局部边界，也决定了同一条信息在不同节点位置上可能产生的触达差异。</w:t>
      </w:r>
    </w:p>
    <w:p w14:paraId="050FE88A" w14:textId="77777777" w:rsidR="008104FA" w:rsidRPr="008104FA" w:rsidRDefault="008104FA" w:rsidP="008104FA">
      <w:r w:rsidRPr="008104FA">
        <w:t>传统扩散模型为理解信息传播提供了重要基础，但在本研究情境中仍存在局限。</w:t>
      </w:r>
      <w:r w:rsidRPr="008104FA">
        <w:t xml:space="preserve">SIR </w:t>
      </w:r>
      <w:r w:rsidRPr="008104FA">
        <w:t>模型、独立级联模型等通常将传播过程简化为状态转移或概率扩散，能够刻画扩散速度和覆盖范围，却较难表达信息内容本身的情绪效价、唤醒强度和信源可信度差异。绿色消费扩散中的关键信息并不是同质信号，而是包含企业声明、用户质疑、新闻报道和社交评论等不同语义类型。若仅使用概率扩散机制，模型难以解释为何同样到达消费者的信息会因内容、来源和消费者类型不同而产生不同信任冲击。</w:t>
      </w:r>
    </w:p>
    <w:p w14:paraId="4E58A689" w14:textId="59326956" w:rsidR="008104FA" w:rsidRPr="008104FA" w:rsidRDefault="008104FA" w:rsidP="008104FA">
      <w:r w:rsidRPr="008104FA">
        <w:t>基于上述逻辑，本研究将网络层设计为心理层和语义层之后的中观传播机制。消费者</w:t>
      </w:r>
      <w:r w:rsidR="005826F3">
        <w:t>智能体</w:t>
      </w:r>
      <w:r w:rsidRPr="008104FA">
        <w:t>在接收信息后，先通过语义层形成情绪冲击，再通过信任更新机制形成购买和发帖判断；当</w:t>
      </w:r>
      <w:r w:rsidR="005826F3">
        <w:t>智能体</w:t>
      </w:r>
      <w:r w:rsidRPr="008104FA">
        <w:t>选择发帖时，其内容不立即作用于全体消费者，而是沿网络中的有向连接传递给可达邻居。由此，个体心理反应被转化为社交信息输入，并在下一时间步影响其他</w:t>
      </w:r>
      <w:r w:rsidR="005826F3">
        <w:t>智能体</w:t>
      </w:r>
      <w:r w:rsidRPr="008104FA">
        <w:t>的感知与判断。该设计使模型能够同时表达三类关系：信息内容如何影响个体信任，个体信任如何影响发帖行为，发帖行为又如何通过网络结构影响其他消费者。</w:t>
      </w:r>
    </w:p>
    <w:p w14:paraId="39F9BCA6" w14:textId="77777777" w:rsidR="008104FA" w:rsidRPr="008104FA" w:rsidRDefault="008104FA" w:rsidP="008104FA">
      <w:r w:rsidRPr="008104FA">
        <w:t>网络层的目的不是简单增加传播路径，而是使漂绿危机中的信任演化具备路径依赖和结构异质性。若没有网络层，所有消费者只能同时接收同一外部信息，模型无法区分</w:t>
      </w:r>
      <w:r w:rsidRPr="008104FA">
        <w:t xml:space="preserve"> Hub </w:t>
      </w:r>
      <w:r w:rsidRPr="008104FA">
        <w:t>节点、普通用户和低触达节点在传播中的差异，也无法解释为什么某些负面信息会在局部网络中持续发酵，而另一些信息则迅速衰减。引入社交网络后，信息能否形成级联、级联能否跨越传播路径、企业澄清能否通过目</w:t>
      </w:r>
      <w:r w:rsidRPr="008104FA">
        <w:lastRenderedPageBreak/>
        <w:t>标节点继续扩散，均取决于网络结构、节点位置和消费者行为的共同作用。</w:t>
      </w:r>
    </w:p>
    <w:p w14:paraId="3CC6EED7" w14:textId="3B3116FC" w:rsidR="008104FA" w:rsidRPr="008104FA" w:rsidRDefault="008104FA" w:rsidP="008104FA">
      <w:r w:rsidRPr="008104FA">
        <w:t>因此，社交网络与传播机制在本研究中具有双重功能。其一，它是扩散机制，用于描述信息如何从一个</w:t>
      </w:r>
      <w:r w:rsidR="005826F3">
        <w:t>智能体</w:t>
      </w:r>
      <w:r w:rsidRPr="008104FA">
        <w:t>传播至另一个</w:t>
      </w:r>
      <w:r w:rsidRPr="008104FA">
        <w:t>Agent</w:t>
      </w:r>
      <w:r w:rsidRPr="008104FA">
        <w:t>，并形成多时间步级联。其二，它是调节机制，用于说明相同语义冲击在不同结构位置上的宏观后果并不相同。处于高出度位置的节点一旦发帖，能够将信息传递给更多消费者；处于低出度或无出度位置的节点即使产生强烈情绪反应，其影响也可能停留在个体层面。网络层由此将</w:t>
      </w:r>
      <w:r w:rsidRPr="008104FA">
        <w:t>“</w:t>
      </w:r>
      <w:r w:rsidRPr="008104FA">
        <w:t>心理敏感度</w:t>
      </w:r>
      <w:r w:rsidRPr="008104FA">
        <w:t>”</w:t>
      </w:r>
      <w:r w:rsidRPr="008104FA">
        <w:t>与</w:t>
      </w:r>
      <w:r w:rsidRPr="008104FA">
        <w:t>“</w:t>
      </w:r>
      <w:r w:rsidRPr="008104FA">
        <w:t>结构影响力</w:t>
      </w:r>
      <w:r w:rsidRPr="008104FA">
        <w:t>”</w:t>
      </w:r>
      <w:r w:rsidRPr="008104FA">
        <w:t>区分开来，为后续分析</w:t>
      </w:r>
      <w:r w:rsidR="00A621AB">
        <w:rPr>
          <w:rFonts w:hint="eastAsia"/>
        </w:rPr>
        <w:t>中心节点</w:t>
      </w:r>
      <w:r w:rsidRPr="008104FA">
        <w:t>投放、随机投放和澄清信息扩散效果提供模型基础。</w:t>
      </w:r>
    </w:p>
    <w:p w14:paraId="36C59356" w14:textId="027698B1" w:rsidR="008104FA" w:rsidRPr="008104FA" w:rsidRDefault="008104FA" w:rsidP="00540C64">
      <w:pPr>
        <w:pStyle w:val="3"/>
      </w:pPr>
      <w:r w:rsidRPr="008104FA">
        <w:t>有向</w:t>
      </w:r>
      <w:r w:rsidRPr="008104FA">
        <w:t xml:space="preserve"> BA </w:t>
      </w:r>
      <w:r w:rsidRPr="008104FA">
        <w:t>无标度网络构建</w:t>
      </w:r>
    </w:p>
    <w:p w14:paraId="54B20CED" w14:textId="6B1D3B23" w:rsidR="008104FA" w:rsidRPr="008104FA" w:rsidRDefault="008104FA" w:rsidP="008104FA">
      <w:r w:rsidRPr="008104FA">
        <w:t>为刻画社交媒体环境中信息传播能力的结构性差异，本研究在网络层采用有向</w:t>
      </w:r>
      <w:r w:rsidRPr="008104FA">
        <w:t>BA</w:t>
      </w:r>
      <w:r w:rsidRPr="008104FA">
        <w:t>无标度网络。该设计以复杂网络理论为基础，其核心假设是：现实社交平台中的连接关系并非均匀分布，而是呈现出明显的头部集中结构。少数节点拥有较高连接度和较强传播能力，能够在较短时间内触达大量用户；多数节点连接有限，更多承担信息接收和局部互动功能。</w:t>
      </w:r>
      <w:r w:rsidRPr="008104FA">
        <w:t xml:space="preserve">BA </w:t>
      </w:r>
      <w:r w:rsidRPr="008104FA">
        <w:t>模型通过</w:t>
      </w:r>
      <w:r w:rsidR="00783D0C">
        <w:rPr>
          <w:rFonts w:hint="eastAsia"/>
        </w:rPr>
        <w:t>“</w:t>
      </w:r>
      <w:r w:rsidRPr="008104FA">
        <w:t>增长</w:t>
      </w:r>
      <w:r w:rsidR="00783D0C">
        <w:rPr>
          <w:rFonts w:hint="eastAsia"/>
        </w:rPr>
        <w:t>”</w:t>
      </w:r>
      <w:r w:rsidRPr="008104FA">
        <w:t>和</w:t>
      </w:r>
      <w:r w:rsidR="00783D0C">
        <w:rPr>
          <w:rFonts w:hint="eastAsia"/>
        </w:rPr>
        <w:t>“</w:t>
      </w:r>
      <w:r w:rsidRPr="008104FA">
        <w:t>优先连接</w:t>
      </w:r>
      <w:r w:rsidR="00783D0C">
        <w:rPr>
          <w:rFonts w:hint="eastAsia"/>
        </w:rPr>
        <w:t>”</w:t>
      </w:r>
      <w:r w:rsidRPr="008104FA">
        <w:t>两个机制生成幂律度分布，能够较好表达少数</w:t>
      </w:r>
      <w:r w:rsidRPr="008104FA">
        <w:t xml:space="preserve"> Hub </w:t>
      </w:r>
      <w:r w:rsidRPr="008104FA">
        <w:t>节点主导扩散路径的结构特征。</w:t>
      </w:r>
    </w:p>
    <w:p w14:paraId="4DA6D343" w14:textId="77777777" w:rsidR="008104FA" w:rsidRPr="008104FA" w:rsidRDefault="008104FA" w:rsidP="008104FA">
      <w:r w:rsidRPr="008104FA">
        <w:t xml:space="preserve">BA </w:t>
      </w:r>
      <w:r w:rsidRPr="008104FA">
        <w:t>网络用于本研究具有两方面合理性。第一，漂绿信息和企业澄清信息在社交媒体中的传播并不是平均扩散，而是受关键节点影响较大。若负面信息由高影响力节点发布，其初期触达范围和情绪放大效应可能显著高于普通用户；若企业澄清能够进入高影响力节点的信息流，也可能提高正面回应的扩散效率。第二，绿色消费扩散研究不仅关注信息是否传播，还关注传播路径如何改变信任修复速度和稳态结果。无标度网络能够为比较</w:t>
      </w:r>
      <w:r w:rsidRPr="008104FA">
        <w:t xml:space="preserve"> Hub </w:t>
      </w:r>
      <w:r w:rsidRPr="008104FA">
        <w:t>投放与随机投放提供结构基础，使渠道策略不只是文本层面的</w:t>
      </w:r>
      <w:r w:rsidRPr="008104FA">
        <w:t>“</w:t>
      </w:r>
      <w:r w:rsidRPr="008104FA">
        <w:t>投放对象差异</w:t>
      </w:r>
      <w:r w:rsidRPr="008104FA">
        <w:t>”</w:t>
      </w:r>
      <w:r w:rsidRPr="008104FA">
        <w:t>，而是能够转化为可计算的触达差异。</w:t>
      </w:r>
    </w:p>
    <w:p w14:paraId="14039226" w14:textId="67706ABB" w:rsidR="008104FA" w:rsidRPr="008104FA" w:rsidRDefault="008104FA" w:rsidP="008104FA">
      <w:commentRangeStart w:id="8"/>
      <w:r w:rsidRPr="008104FA">
        <w:t>在模型设计中，</w:t>
      </w:r>
      <w:r w:rsidRPr="008104FA">
        <w:t>BA</w:t>
      </w:r>
      <w:r w:rsidRPr="008104FA">
        <w:t>网络首先作为底层连接结构，用于生成消费者</w:t>
      </w:r>
      <w:r w:rsidR="005826F3">
        <w:t>智能体</w:t>
      </w:r>
      <w:r w:rsidRPr="008104FA">
        <w:t>之间的潜在关系。随后，模型将无向关系转化为有向传播关系。有向化的基本原则是：连接度较高的节点指向连接度较低的节点，即高连接节点拥有更强的信息输出能力，低连接节点更多作为信息接收方。该处理将无标度网络中的连接优势转化为有向传播优势，使高中心节点在模型中具有更强的广播能力。</w:t>
      </w:r>
      <w:commentRangeEnd w:id="8"/>
      <w:r>
        <w:commentReference w:id="8"/>
      </w:r>
    </w:p>
    <w:p w14:paraId="680A895A" w14:textId="77777777" w:rsidR="008104FA" w:rsidRPr="008104FA" w:rsidRDefault="008104FA" w:rsidP="008104FA">
      <w:r w:rsidRPr="008104FA">
        <w:lastRenderedPageBreak/>
        <w:t>有向化规则可表示为：</w:t>
      </w:r>
    </w:p>
    <w:p w14:paraId="71BDF0AC" w14:textId="77777777" w:rsidR="00D23906" w:rsidRPr="00D23906" w:rsidRDefault="008104FA" w:rsidP="00506B12">
      <m:oMathPara>
        <m:oMath>
          <m:r>
            <w:rPr>
              <w:rFonts w:ascii="Cambria Math" w:hAnsi="Cambria Math"/>
            </w:rPr>
            <m:t>u→v,if</m:t>
          </m:r>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oMath>
      </m:oMathPara>
    </w:p>
    <w:p w14:paraId="774441D2" w14:textId="1EC6EE86" w:rsidR="008104FA" w:rsidRPr="008104FA" w:rsidRDefault="008104FA" w:rsidP="00506B12">
      <m:oMathPara>
        <m:oMath>
          <m:r>
            <w:rPr>
              <w:rFonts w:ascii="Cambria Math" w:hAnsi="Cambria Math"/>
            </w:rPr>
            <m:t>v→u,if</m:t>
          </m:r>
          <m:r>
            <m:rPr>
              <m:sty m:val="p"/>
            </m:rP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v</m:t>
              </m:r>
            </m:sub>
          </m:sSub>
          <m:r>
            <w:rPr>
              <w:rFonts w:ascii="Cambria Math" w:hAnsi="Cambria Math"/>
            </w:rPr>
            <m:t>&gt;</m:t>
          </m:r>
          <m:sSub>
            <m:sSubPr>
              <m:ctrlPr>
                <w:rPr>
                  <w:rFonts w:ascii="Cambria Math" w:hAnsi="Cambria Math"/>
                </w:rPr>
              </m:ctrlPr>
            </m:sSubPr>
            <m:e>
              <m:r>
                <w:rPr>
                  <w:rFonts w:ascii="Cambria Math" w:hAnsi="Cambria Math"/>
                </w:rPr>
                <m:t>k</m:t>
              </m:r>
            </m:e>
            <m:sub>
              <m:r>
                <w:rPr>
                  <w:rFonts w:ascii="Cambria Math" w:hAnsi="Cambria Math"/>
                </w:rPr>
                <m:t>u</m:t>
              </m:r>
            </m:sub>
          </m:sSub>
        </m:oMath>
      </m:oMathPara>
    </w:p>
    <w:p w14:paraId="109E065C" w14:textId="3A75FE69" w:rsidR="008104FA" w:rsidRPr="008104FA" w:rsidRDefault="008104FA" w:rsidP="008104FA">
      <w:r w:rsidRPr="008104FA">
        <w:t>其中，</w:t>
      </w:r>
      <m:oMath>
        <m:sSub>
          <m:sSubPr>
            <m:ctrlPr>
              <w:rPr>
                <w:rFonts w:ascii="Cambria Math" w:hAnsi="Cambria Math"/>
              </w:rPr>
            </m:ctrlPr>
          </m:sSubPr>
          <m:e>
            <m:r>
              <w:rPr>
                <w:rFonts w:ascii="Cambria Math" w:hAnsi="Cambria Math"/>
              </w:rPr>
              <m:t>k</m:t>
            </m:r>
          </m:e>
          <m:sub>
            <m:r>
              <w:rPr>
                <w:rFonts w:ascii="Cambria Math" w:hAnsi="Cambria Math"/>
              </w:rPr>
              <m:t>u</m:t>
            </m:r>
          </m:sub>
        </m:sSub>
      </m:oMath>
      <w:r w:rsidRPr="008104FA">
        <w:t xml:space="preserve"> </w:t>
      </w:r>
      <w:r w:rsidRPr="008104FA">
        <w:t>和</w:t>
      </w:r>
      <w:r w:rsidRPr="008104FA">
        <w:t xml:space="preserve">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8104FA">
        <w:t>分别表示节点</w:t>
      </w:r>
      <w:r w:rsidRPr="008104FA">
        <w:t xml:space="preserve"> </w:t>
      </w:r>
      <m:oMath>
        <m:r>
          <w:rPr>
            <w:rFonts w:ascii="Cambria Math" w:hAnsi="Cambria Math"/>
          </w:rPr>
          <m:t>u</m:t>
        </m:r>
      </m:oMath>
      <w:r w:rsidRPr="008104FA">
        <w:t>与节点</w:t>
      </w:r>
      <w:r w:rsidRPr="008104FA">
        <w:t xml:space="preserve"> </w:t>
      </w:r>
      <m:oMath>
        <m:r>
          <w:rPr>
            <w:rFonts w:ascii="Cambria Math" w:hAnsi="Cambria Math"/>
          </w:rPr>
          <m:t>v</m:t>
        </m:r>
      </m:oMath>
      <w:r w:rsidRPr="008104FA">
        <w:t>在底层</w:t>
      </w:r>
      <w:r w:rsidRPr="008104FA">
        <w:t xml:space="preserve"> BA </w:t>
      </w:r>
      <w:r w:rsidRPr="008104FA">
        <w:t>网络中的度数。箭头方向表示信息可达方向，而不是社会关系中的情感偏好或真实关注关系。若存在</w:t>
      </w:r>
      <w:r w:rsidRPr="008104FA">
        <w:t xml:space="preserve"> </w:t>
      </w:r>
      <m:oMath>
        <m:r>
          <w:rPr>
            <w:rFonts w:ascii="Cambria Math" w:hAnsi="Cambria Math"/>
          </w:rPr>
          <m:t>u→v</m:t>
        </m:r>
      </m:oMath>
      <w:r w:rsidRPr="008104FA">
        <w:t>，表示节点</w:t>
      </w:r>
      <w:r w:rsidRPr="008104FA">
        <w:t xml:space="preserve"> </w:t>
      </w:r>
      <m:oMath>
        <m:r>
          <w:rPr>
            <w:rFonts w:ascii="Cambria Math" w:hAnsi="Cambria Math"/>
          </w:rPr>
          <m:t>u</m:t>
        </m:r>
      </m:oMath>
      <w:r w:rsidRPr="008104FA">
        <w:t>发布的信息能够在后续时间步进入节点</w:t>
      </w:r>
      <w:r w:rsidRPr="008104FA">
        <w:t xml:space="preserve"> </w:t>
      </w:r>
      <m:oMath>
        <m:r>
          <w:rPr>
            <w:rFonts w:ascii="Cambria Math" w:hAnsi="Cambria Math"/>
          </w:rPr>
          <m:t>v</m:t>
        </m:r>
      </m:oMath>
      <w:r w:rsidRPr="008104FA">
        <w:t>的信息接收集合。</w:t>
      </w:r>
    </w:p>
    <w:p w14:paraId="1966AEA6" w14:textId="77777777" w:rsidR="008104FA" w:rsidRPr="008104FA" w:rsidRDefault="008104FA" w:rsidP="008104FA">
      <w:r w:rsidRPr="008104FA">
        <w:t>有向化设计的理论含义在于模拟社交媒体中的</w:t>
      </w:r>
      <w:r w:rsidRPr="008104FA">
        <w:t>“</w:t>
      </w:r>
      <w:r w:rsidRPr="008104FA">
        <w:t>关注</w:t>
      </w:r>
      <w:r w:rsidRPr="008104FA">
        <w:t>—</w:t>
      </w:r>
      <w:r w:rsidRPr="008104FA">
        <w:t>被关注</w:t>
      </w:r>
      <w:r w:rsidRPr="008104FA">
        <w:t>”</w:t>
      </w:r>
      <w:r w:rsidRPr="008104FA">
        <w:t>非对称关系。在现实平台中，</w:t>
      </w:r>
      <w:r w:rsidRPr="008104FA">
        <w:t xml:space="preserve">KOL </w:t>
      </w:r>
      <w:r w:rsidRPr="008104FA">
        <w:t>或头部用户能够向大量粉丝发布内容，但粉丝的发声未必能够反向触达</w:t>
      </w:r>
      <w:r w:rsidRPr="008104FA">
        <w:t xml:space="preserve"> KOL</w:t>
      </w:r>
      <w:r w:rsidRPr="008104FA">
        <w:t>。若使用无向网络，则任意相连节点都可以彼此等价传播，这会夸大普通用户对高影响力节点的反向影响，也难以表达社交媒体中的单向广播结构。因此，将</w:t>
      </w:r>
      <w:r w:rsidRPr="008104FA">
        <w:t xml:space="preserve"> BA </w:t>
      </w:r>
      <w:r w:rsidRPr="008104FA">
        <w:t>网络转化为有向网络，可以更清晰地区分信息发送能力与信息接收能力。</w:t>
      </w:r>
    </w:p>
    <w:p w14:paraId="1346C4C3" w14:textId="77777777" w:rsidR="008104FA" w:rsidRPr="008104FA" w:rsidRDefault="008104FA" w:rsidP="008104FA">
      <w:r w:rsidRPr="008104FA">
        <w:t>在有向</w:t>
      </w:r>
      <w:r w:rsidRPr="008104FA">
        <w:t xml:space="preserve"> BA </w:t>
      </w:r>
      <w:r w:rsidRPr="008104FA">
        <w:t>网络中，每个节点具有入度和出度两个结构属性。入度表示该节点能够接收多少来自其他节点的信息，出度表示该节点发布信息时能够触达多少邻居。二者在模型中的含义不同：入度影响信息暴露，出度影响传播能力。一个节点可能接收较少信息但具有较高出度，表现为典型广播型节点；也可能接收较多信息但缺乏继续扩散能力，表现为普通接收型节点。通过这一区分，模型能够将</w:t>
      </w:r>
      <w:r w:rsidRPr="008104FA">
        <w:t>“</w:t>
      </w:r>
      <w:r w:rsidRPr="008104FA">
        <w:t>被影响的可能性</w:t>
      </w:r>
      <w:r w:rsidRPr="008104FA">
        <w:t>”</w:t>
      </w:r>
      <w:r w:rsidRPr="008104FA">
        <w:t>和</w:t>
      </w:r>
      <w:r w:rsidRPr="008104FA">
        <w:t>“</w:t>
      </w:r>
      <w:r w:rsidRPr="008104FA">
        <w:t>影响他人的能力</w:t>
      </w:r>
      <w:r w:rsidRPr="008104FA">
        <w:t>”</w:t>
      </w:r>
      <w:r w:rsidRPr="008104FA">
        <w:t>分开处理。</w:t>
      </w:r>
    </w:p>
    <w:p w14:paraId="1CF737FF" w14:textId="396132C3" w:rsidR="008104FA" w:rsidRPr="008104FA" w:rsidRDefault="008104FA" w:rsidP="008104FA">
      <w:r w:rsidRPr="008104FA">
        <w:t>节点</w:t>
      </w:r>
      <w:r w:rsidRPr="008104FA">
        <w:t xml:space="preserve"> </w:t>
      </w:r>
      <m:oMath>
        <m:r>
          <w:rPr>
            <w:rFonts w:ascii="Cambria Math" w:hAnsi="Cambria Math"/>
          </w:rPr>
          <m:t>i</m:t>
        </m:r>
      </m:oMath>
      <w:r w:rsidRPr="008104FA">
        <w:t>的直接传播触达范围可表示为：</w:t>
      </w:r>
    </w:p>
    <w:p w14:paraId="532BEC3B" w14:textId="639D2649" w:rsidR="008104FA" w:rsidRPr="008104FA" w:rsidRDefault="008104FA" w:rsidP="008104FA">
      <m:oMathPara>
        <m:oMath>
          <m:r>
            <w:rPr>
              <w:rFonts w:ascii="Cambria Math" w:hAnsi="Cambria Math"/>
            </w:rPr>
            <m:t>Reac</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=outdegree(i)</m:t>
          </m:r>
        </m:oMath>
      </m:oMathPara>
    </w:p>
    <w:p w14:paraId="57126EEC" w14:textId="43AE445E" w:rsidR="008104FA" w:rsidRPr="008104FA" w:rsidRDefault="008104FA" w:rsidP="008104FA">
      <w:r w:rsidRPr="008104FA">
        <w:t>其中，</w:t>
      </w:r>
      <m:oMath>
        <m:r>
          <w:rPr>
            <w:rFonts w:ascii="Cambria Math" w:hAnsi="Cambria Math"/>
          </w:rPr>
          <m:t>Reac</m:t>
        </m:r>
        <m:sSub>
          <m:sSubPr>
            <m:ctrlPr>
              <w:rPr>
                <w:rFonts w:ascii="Cambria Math" w:hAnsi="Cambria Math"/>
              </w:rPr>
            </m:ctrlPr>
          </m:sSubPr>
          <m:e>
            <m:r>
              <w:rPr>
                <w:rFonts w:ascii="Cambria Math" w:hAnsi="Cambria Math"/>
              </w:rPr>
              <m:t>h</m:t>
            </m:r>
          </m:e>
          <m:sub>
            <m:r>
              <w:rPr>
                <w:rFonts w:ascii="Cambria Math" w:hAnsi="Cambria Math"/>
              </w:rPr>
              <m:t>i</m:t>
            </m:r>
          </m:sub>
        </m:sSub>
      </m:oMath>
      <w:r w:rsidRPr="008104FA">
        <w:t xml:space="preserve"> </w:t>
      </w:r>
      <w:r w:rsidRPr="008104FA">
        <w:t>表示节点</w:t>
      </w:r>
      <w:r w:rsidRPr="008104FA">
        <w:t xml:space="preserve"> </w:t>
      </w:r>
      <m:oMath>
        <m:r>
          <w:rPr>
            <w:rFonts w:ascii="Cambria Math" w:hAnsi="Cambria Math"/>
          </w:rPr>
          <m:t>i</m:t>
        </m:r>
      </m:oMath>
      <w:r w:rsidRPr="008104FA">
        <w:t>单次发帖能够直接触达的邻居数量，</w:t>
      </w:r>
      <m:oMath>
        <m:r>
          <w:rPr>
            <w:rFonts w:ascii="Cambria Math" w:hAnsi="Cambria Math"/>
          </w:rPr>
          <m:t>outdegree(i)</m:t>
        </m:r>
      </m:oMath>
      <w:r w:rsidRPr="008104FA">
        <w:t xml:space="preserve"> </w:t>
      </w:r>
      <w:r w:rsidRPr="008104FA">
        <w:t>表示其在有向网络中的出度。该表达的作用不是衡量节点的全部社会影响力，而是刻画其在当前网络结构下的一阶传播能力。后续多级传播是否发生，还取决于接收者是否在认知和决策阶段产生足够强的情绪反应，并进一步选择发帖。</w:t>
      </w:r>
    </w:p>
    <w:p w14:paraId="79362541" w14:textId="77777777" w:rsidR="008104FA" w:rsidRPr="008104FA" w:rsidRDefault="008104FA" w:rsidP="008104FA">
      <w:r w:rsidRPr="008104FA">
        <w:t>有向</w:t>
      </w:r>
      <w:r w:rsidRPr="008104FA">
        <w:t xml:space="preserve"> BA </w:t>
      </w:r>
      <w:r w:rsidRPr="008104FA">
        <w:t>网络还为企业渠道策略设计提供基础。若企业将澄清信息投放至高出度节点，则该信息有更高概率在下一时间步通过该节点传播至更多邻居；若企业随机投放，则澄清信息可能落在低出度甚至无出度节点上，进而限制后续扩散范围。由此，渠道策略的差异被具体映射为网络结构中的触达能力差异。需要强调的是，高出度并不必然意味着高说服力。</w:t>
      </w:r>
      <w:r w:rsidRPr="008104FA">
        <w:t xml:space="preserve">Hub </w:t>
      </w:r>
      <w:r w:rsidRPr="008104FA">
        <w:t>节点的优势主要体现在传播范</w:t>
      </w:r>
      <w:r w:rsidRPr="008104FA">
        <w:lastRenderedPageBreak/>
        <w:t>围，而不是必然具有更高可信度。澄清是否被接受，仍需经过消费者类型、信息质量和信任更新机制的共同作用。</w:t>
      </w:r>
    </w:p>
    <w:p w14:paraId="1028F282" w14:textId="6B4C573C" w:rsidR="008104FA" w:rsidRPr="008104FA" w:rsidRDefault="008104FA" w:rsidP="008F6632">
      <w:pPr>
        <w:pStyle w:val="3"/>
      </w:pPr>
      <w:r w:rsidRPr="008104FA">
        <w:t>节点角色与结构影响力</w:t>
      </w:r>
    </w:p>
    <w:p w14:paraId="0DEC10D7" w14:textId="44C4E638" w:rsidR="008104FA" w:rsidRPr="008104FA" w:rsidRDefault="008104FA" w:rsidP="008104FA">
      <w:r w:rsidRPr="008104FA">
        <w:t>在有向</w:t>
      </w:r>
      <w:r w:rsidRPr="008104FA">
        <w:t xml:space="preserve"> BA </w:t>
      </w:r>
      <w:r w:rsidRPr="008104FA">
        <w:t>网络生成后，消费者</w:t>
      </w:r>
      <w:r w:rsidR="005826F3">
        <w:t>智能体</w:t>
      </w:r>
      <w:r w:rsidRPr="008104FA">
        <w:t>不再只是同质网络节点，而是因出度、入度和网络位置差异形成不同的结构角色。消费者决策并不完全来自独立判断，而会受到他人评价、口碑线索和可观察行为的影响。在绿色消费场景中，</w:t>
      </w:r>
      <w:r w:rsidRPr="008104FA">
        <w:t xml:space="preserve">KOL </w:t>
      </w:r>
      <w:r w:rsidRPr="008104FA">
        <w:t>示范、社交转发和用户评论能够改变消费者对绿色产品和品牌责任的判断；同时，非影响者的持续互动也可能改变讨论规模和情绪基调。因此，模型需要同时保留高影响力节点的广播优势和普通节点在局部级联中的累积作用。</w:t>
      </w:r>
    </w:p>
    <w:p w14:paraId="344EB0A5" w14:textId="77777777" w:rsidR="008104FA" w:rsidRPr="008104FA" w:rsidRDefault="008104FA" w:rsidP="008104FA">
      <w:commentRangeStart w:id="9"/>
      <w:r w:rsidRPr="008104FA">
        <w:t>在本研究的网络拓扑中，节点角色主要依据出度结构加以区分。高出度节点被设定为关键意见领袖或</w:t>
      </w:r>
      <w:r w:rsidRPr="008104FA">
        <w:t xml:space="preserve"> Hub </w:t>
      </w:r>
      <w:r w:rsidRPr="008104FA">
        <w:t>节点，其信息一旦发布，可以直接进入多个邻居节点的信息接收集合。该类节点在扩散过程中承担初始放大功能，能够提高信息的早期触达速度。低出度节点则更多承担普通用户角色，其发帖仍然可以表达情绪和态度，但直接触达范围有限，较难在网络层面形成后续级联。</w:t>
      </w:r>
      <w:commentRangeEnd w:id="9"/>
      <w:r>
        <w:commentReference w:id="9"/>
      </w:r>
    </w:p>
    <w:p w14:paraId="49DB67AF" w14:textId="7B43752A" w:rsidR="008104FA" w:rsidRPr="008104FA" w:rsidRDefault="008104FA" w:rsidP="008104FA">
      <w:r w:rsidRPr="008104FA">
        <w:t>节点角色在模型中的作用可以通过结构触达能力表示。对于节点</w:t>
      </w:r>
      <w:r w:rsidRPr="008104FA">
        <w:t xml:space="preserve"> </w:t>
      </w:r>
      <m:oMath>
        <m:r>
          <w:rPr>
            <w:rFonts w:ascii="Cambria Math" w:hAnsi="Cambria Math"/>
          </w:rPr>
          <m:t>i</m:t>
        </m:r>
      </m:oMath>
      <w:r w:rsidRPr="008104FA">
        <w:t>，其一次发帖的直接触达范围由出度决定：</w:t>
      </w:r>
    </w:p>
    <w:p w14:paraId="012571D4" w14:textId="47E29151" w:rsidR="008104FA" w:rsidRPr="008104FA" w:rsidRDefault="008104FA" w:rsidP="008104FA">
      <m:oMathPara>
        <m:oMath>
          <m:r>
            <w:rPr>
              <w:rFonts w:ascii="Cambria Math" w:hAnsi="Cambria Math"/>
            </w:rPr>
            <m:t>Reac</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=outdegree(i)</m:t>
          </m:r>
          <m:r>
            <w:rPr>
              <w:i/>
            </w:rPr>
            <w:br/>
          </m:r>
        </m:oMath>
      </m:oMathPara>
    </w:p>
    <w:p w14:paraId="148C8FE9" w14:textId="77777777" w:rsidR="008104FA" w:rsidRPr="008104FA" w:rsidRDefault="008104FA" w:rsidP="008104FA">
      <w:r w:rsidRPr="008104FA">
        <w:t>该表达强调的是一阶传播能力，而不是最终影响力。最终影响力还取决于接收者是否感知该信息、如何解释其语义、是否产生信任变化以及是否继续发帖。因此，高出度节点拥有更大的潜在传播范围，但不必然造成更强信任修复或信任损耗；其影响仍需通过心理层和语义层机制实现。</w:t>
      </w:r>
    </w:p>
    <w:p w14:paraId="6F799278" w14:textId="77777777" w:rsidR="008104FA" w:rsidRPr="008104FA" w:rsidRDefault="008104FA" w:rsidP="008104FA">
      <w:r w:rsidRPr="008104FA">
        <w:t>节点角色还为企业渠道策略提供结构解释。</w:t>
      </w:r>
      <w:r w:rsidRPr="008104FA">
        <w:t xml:space="preserve">Hub </w:t>
      </w:r>
      <w:r w:rsidRPr="008104FA">
        <w:t>投放的优势在于提高澄清信息的潜在触达范围，使企业回应更有可能在较短时间内进入更多消费者的信息集合。随机投放则作为对照，反映在缺乏结构选择时，澄清信息可能落入低出度节点并难以继续扩散。需要注意的是，</w:t>
      </w:r>
      <w:r w:rsidRPr="008104FA">
        <w:t xml:space="preserve">Hub </w:t>
      </w:r>
      <w:r w:rsidRPr="008104FA">
        <w:t>投放只提高</w:t>
      </w:r>
      <w:r w:rsidRPr="008104FA">
        <w:t>“</w:t>
      </w:r>
      <w:r w:rsidRPr="008104FA">
        <w:t>可达性</w:t>
      </w:r>
      <w:r w:rsidRPr="008104FA">
        <w:t>”</w:t>
      </w:r>
      <w:r w:rsidRPr="008104FA">
        <w:t>，并不保证</w:t>
      </w:r>
      <w:r w:rsidRPr="008104FA">
        <w:t>“</w:t>
      </w:r>
      <w:r w:rsidRPr="008104FA">
        <w:t>可信性</w:t>
      </w:r>
      <w:r w:rsidRPr="008104FA">
        <w:t>”</w:t>
      </w:r>
      <w:r w:rsidRPr="008104FA">
        <w:t>。若澄清内容缺乏证据、与争议主题不匹配，或被目标节点解释为防御性公关，即使其通过</w:t>
      </w:r>
      <w:r w:rsidRPr="008104FA">
        <w:t xml:space="preserve"> Hub </w:t>
      </w:r>
      <w:r w:rsidRPr="008104FA">
        <w:t>扩散，也可能无法形成有效信任修复，甚至可能扩大二次质疑。</w:t>
      </w:r>
    </w:p>
    <w:p w14:paraId="25F4ED1C" w14:textId="77777777" w:rsidR="008104FA" w:rsidRPr="008104FA" w:rsidRDefault="008104FA" w:rsidP="008104FA">
      <w:r w:rsidRPr="008104FA">
        <w:lastRenderedPageBreak/>
        <w:t>因此，节点角色设计的目的在于将结构影响力与心理反应机制区分开来。消费者类型解释</w:t>
      </w:r>
      <w:r w:rsidRPr="008104FA">
        <w:t>“</w:t>
      </w:r>
      <w:r w:rsidRPr="008104FA">
        <w:t>谁更容易受到漂绿信息影响</w:t>
      </w:r>
      <w:r w:rsidRPr="008104FA">
        <w:t>”</w:t>
      </w:r>
      <w:r w:rsidRPr="008104FA">
        <w:t>，节点位置解释</w:t>
      </w:r>
      <w:r w:rsidRPr="008104FA">
        <w:t>“</w:t>
      </w:r>
      <w:r w:rsidRPr="008104FA">
        <w:t>谁的反应更容易影响他人</w:t>
      </w:r>
      <w:r w:rsidRPr="008104FA">
        <w:t>”</w:t>
      </w:r>
      <w:r w:rsidRPr="008104FA">
        <w:t>。二者结合后，模型能够分析不同类型消费者处于不同网络位置时的复合效应。例如，高敏感度消费者若同时位于高出度节点位置，可能成为负面舆情扩散的关键触发者；高出度节点若对企业澄清产生正向反应，也可能成为信任修复信息的放大通道。</w:t>
      </w:r>
    </w:p>
    <w:p w14:paraId="40390F6F" w14:textId="7D3D89E2" w:rsidR="008104FA" w:rsidRPr="008104FA" w:rsidRDefault="008104FA" w:rsidP="009D169F">
      <w:pPr>
        <w:pStyle w:val="3"/>
      </w:pPr>
      <w:r w:rsidRPr="008104FA">
        <w:t>社交广播与级联传播</w:t>
      </w:r>
    </w:p>
    <w:p w14:paraId="6811DB01" w14:textId="2129C9AA" w:rsidR="008104FA" w:rsidRPr="008104FA" w:rsidRDefault="008104FA" w:rsidP="008104FA">
      <w:r w:rsidRPr="008104FA">
        <w:t>社交广播机制用于描述消费者</w:t>
      </w:r>
      <w:r w:rsidR="005826F3">
        <w:t>智能体</w:t>
      </w:r>
      <w:r w:rsidRPr="008104FA">
        <w:t>在完成发帖决策后，其生成内容如何沿有向网络传播至其他消费者。与全局新闻和企业澄清不同，社交帖子不是由外部系统直接注入，而是由消费者</w:t>
      </w:r>
      <w:r w:rsidR="005826F3">
        <w:t>智能体</w:t>
      </w:r>
      <w:r w:rsidRPr="008104FA">
        <w:t>的行为输出生成。也就是说，社交传播不是独立于消费者心理过程的外生扩散，而是由</w:t>
      </w:r>
      <w:r w:rsidRPr="008104FA">
        <w:t>“</w:t>
      </w:r>
      <w:r w:rsidRPr="008104FA">
        <w:t>信息接触</w:t>
      </w:r>
      <w:r w:rsidRPr="008104FA">
        <w:t>—</w:t>
      </w:r>
      <w:r w:rsidRPr="008104FA">
        <w:t>语义评估</w:t>
      </w:r>
      <w:r w:rsidRPr="008104FA">
        <w:t>—</w:t>
      </w:r>
      <w:r w:rsidRPr="008104FA">
        <w:t>信任更新</w:t>
      </w:r>
      <w:r w:rsidRPr="008104FA">
        <w:t>—</w:t>
      </w:r>
      <w:r w:rsidRPr="008104FA">
        <w:t>发帖决策</w:t>
      </w:r>
      <w:r w:rsidRPr="008104FA">
        <w:t>”</w:t>
      </w:r>
      <w:r w:rsidRPr="008104FA">
        <w:t>之后产生的二次传播。该机制使个体层面的信任反应能够转化为网络层面的级联扩散。</w:t>
      </w:r>
    </w:p>
    <w:p w14:paraId="100BB2B9" w14:textId="77777777" w:rsidR="008104FA" w:rsidRPr="008104FA" w:rsidRDefault="008104FA" w:rsidP="008104FA">
      <w:r w:rsidRPr="008104FA">
        <w:t>社交广播的理论基础来自信息级联和社会影响机制。信息级联强调，个体行为或意见会通过观察和传播影响后续个体判断；社会影响理论则指出，消费者会受到他人评价、群体态度和可见行为的影响。在绿色消费情境中，消费者不仅接收企业广告和媒体信息，也会参考其他用户的评论、转发和态度表达。社交网络中的口碑传播、</w:t>
      </w:r>
      <w:r w:rsidRPr="008104FA">
        <w:t xml:space="preserve">KOL </w:t>
      </w:r>
      <w:r w:rsidRPr="008104FA">
        <w:t>示范和用户互动能够影响消费者购买意向；同时，多数信息级联往往呈现</w:t>
      </w:r>
      <w:r w:rsidRPr="008104FA">
        <w:t>“</w:t>
      </w:r>
      <w:r w:rsidRPr="008104FA">
        <w:t>短而浅</w:t>
      </w:r>
      <w:r w:rsidRPr="008104FA">
        <w:t>”</w:t>
      </w:r>
      <w:r w:rsidRPr="008104FA">
        <w:t>的特征，说明级联传播具有扩散潜力，但也存在自然衰减边界。</w:t>
      </w:r>
    </w:p>
    <w:p w14:paraId="2BD41243" w14:textId="7E45E8E9" w:rsidR="008104FA" w:rsidRPr="008104FA" w:rsidRDefault="008104FA" w:rsidP="008104FA">
      <w:r w:rsidRPr="008104FA">
        <w:t>在模型中，若消费者</w:t>
      </w:r>
      <w:r w:rsidR="005826F3">
        <w:t>智能体</w:t>
      </w:r>
      <w:r w:rsidRPr="008104FA">
        <w:t>在时间步</w:t>
      </w:r>
      <w:r w:rsidRPr="008104FA">
        <w:t xml:space="preserve"> </w:t>
      </w:r>
      <m:oMath>
        <m:r>
          <w:rPr>
            <w:rFonts w:ascii="Cambria Math" w:hAnsi="Cambria Math"/>
          </w:rPr>
          <m:t>t</m:t>
        </m:r>
      </m:oMath>
      <w:r w:rsidRPr="008104FA">
        <w:t>的决策阶段选择发帖，则该帖子会在社交路由阶段沿其出向边传播。该过程可概括为：</w:t>
      </w:r>
    </w:p>
    <w:p w14:paraId="01CD70E1" w14:textId="4ED0A411" w:rsidR="008104FA" w:rsidRPr="008104FA" w:rsidRDefault="008104FA" w:rsidP="008104FA">
      <m:oMathPara>
        <m:oMath>
          <m:sSubSup>
            <m:sSubSupPr>
              <m:ctrlPr>
                <w:rPr>
                  <w:rFonts w:ascii="Cambria Math" w:hAnsi="Cambria Math"/>
                </w:rPr>
              </m:ctrlPr>
            </m:sSubSupPr>
            <m:e>
              <m:r>
                <w:rPr>
                  <w:rFonts w:ascii="Cambria Math" w:hAnsi="Cambria Math"/>
                </w:rPr>
                <m:t>M</m:t>
              </m:r>
            </m:e>
            <m:sub>
              <m:r>
                <w:rPr>
                  <w:rFonts w:ascii="Cambria Math" w:hAnsi="Cambria Math"/>
                </w:rPr>
                <m:t>j,t+1</m:t>
              </m:r>
            </m:sub>
            <m:sup>
              <m:r>
                <w:rPr>
                  <w:rFonts w:ascii="Cambria Math" w:hAnsi="Cambria Math"/>
                </w:rPr>
                <m:t>social</m:t>
              </m:r>
            </m:sup>
          </m:sSubSup>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,if</m:t>
          </m:r>
          <m:r>
            <m:rPr>
              <m:sty m:val="p"/>
            </m:rPr>
            <w:rPr>
              <w:rFonts w:ascii="Cambria Math" w:hAnsi="Cambria Math"/>
            </w:rPr>
            <m:t> </m:t>
          </m:r>
          <m:r>
            <w:rPr>
              <w:rFonts w:ascii="Cambria Math" w:hAnsi="Cambria Math"/>
            </w:rPr>
            <m:t>i→j</m:t>
          </m:r>
          <m:r>
            <w:rPr>
              <w:i/>
            </w:rPr>
            <w:br/>
          </m:r>
        </m:oMath>
      </m:oMathPara>
    </w:p>
    <w:p w14:paraId="417027BA" w14:textId="377C02FA" w:rsidR="008104FA" w:rsidRPr="008104FA" w:rsidRDefault="008104FA" w:rsidP="008104FA">
      <w:r w:rsidRPr="008104FA">
        <w:t>其中，</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oMath>
      <w:r w:rsidRPr="008104FA">
        <w:t xml:space="preserve"> </w:t>
      </w:r>
      <w:r w:rsidRPr="008104FA">
        <w:t>表示节点</w:t>
      </w:r>
      <w:r w:rsidRPr="008104FA">
        <w:t xml:space="preserve"> </w:t>
      </w:r>
      <m:oMath>
        <m:r>
          <w:rPr>
            <w:rFonts w:ascii="Cambria Math" w:hAnsi="Cambria Math"/>
          </w:rPr>
          <m:t>i</m:t>
        </m:r>
      </m:oMath>
      <w:r w:rsidRPr="008104FA">
        <w:t>在时间步</w:t>
      </w:r>
      <w:r w:rsidRPr="008104FA">
        <w:t xml:space="preserve"> </w:t>
      </w:r>
      <m:oMath>
        <m:r>
          <w:rPr>
            <w:rFonts w:ascii="Cambria Math" w:hAnsi="Cambria Math"/>
          </w:rPr>
          <m:t>t</m:t>
        </m:r>
      </m:oMath>
      <w:r w:rsidRPr="008104FA">
        <w:t>生成的社交帖子，</w:t>
      </w:r>
      <m:oMath>
        <m:sSubSup>
          <m:sSubSupPr>
            <m:ctrlPr>
              <w:rPr>
                <w:rFonts w:ascii="Cambria Math" w:hAnsi="Cambria Math"/>
              </w:rPr>
            </m:ctrlPr>
          </m:sSubSupPr>
          <m:e>
            <m:r>
              <w:rPr>
                <w:rFonts w:ascii="Cambria Math" w:hAnsi="Cambria Math"/>
              </w:rPr>
              <m:t>M</m:t>
            </m:r>
          </m:e>
          <m:sub>
            <m:r>
              <w:rPr>
                <w:rFonts w:ascii="Cambria Math" w:hAnsi="Cambria Math"/>
              </w:rPr>
              <m:t>j,t+1</m:t>
            </m:r>
          </m:sub>
          <m:sup>
            <m:r>
              <w:rPr>
                <w:rFonts w:ascii="Cambria Math" w:hAnsi="Cambria Math"/>
              </w:rPr>
              <m:t>social</m:t>
            </m:r>
          </m:sup>
        </m:sSubSup>
      </m:oMath>
      <w:r w:rsidRPr="008104FA">
        <w:t xml:space="preserve"> </w:t>
      </w:r>
      <w:r w:rsidRPr="008104FA">
        <w:t>表示节点</w:t>
      </w:r>
      <w:r w:rsidRPr="008104FA">
        <w:t xml:space="preserve"> </w:t>
      </w:r>
      <m:oMath>
        <m:r>
          <w:rPr>
            <w:rFonts w:ascii="Cambria Math" w:hAnsi="Cambria Math"/>
          </w:rPr>
          <m:t>j</m:t>
        </m:r>
      </m:oMath>
      <w:r w:rsidRPr="008104FA">
        <w:t>在下一时间步接收到的社交信息，</w:t>
      </w:r>
      <m:oMath>
        <m:r>
          <w:rPr>
            <w:rFonts w:ascii="Cambria Math" w:hAnsi="Cambria Math"/>
          </w:rPr>
          <m:t>i→j</m:t>
        </m:r>
      </m:oMath>
      <w:r w:rsidRPr="008104FA">
        <w:t xml:space="preserve"> </w:t>
      </w:r>
      <w:r w:rsidRPr="008104FA">
        <w:t>表示网络中存在从</w:t>
      </w:r>
      <w:r w:rsidRPr="008104FA">
        <w:t xml:space="preserve"> </w:t>
      </w:r>
      <m:oMath>
        <m:r>
          <w:rPr>
            <w:rFonts w:ascii="Cambria Math" w:hAnsi="Cambria Math"/>
          </w:rPr>
          <m:t>i</m:t>
        </m:r>
      </m:oMath>
      <w:r w:rsidRPr="008104FA">
        <w:t>到</w:t>
      </w:r>
      <w:r w:rsidRPr="008104FA">
        <w:t xml:space="preserve"> </w:t>
      </w:r>
      <m:oMath>
        <m:r>
          <w:rPr>
            <w:rFonts w:ascii="Cambria Math" w:hAnsi="Cambria Math"/>
          </w:rPr>
          <m:t>j</m:t>
        </m:r>
      </m:oMath>
      <w:r w:rsidRPr="008104FA">
        <w:t>的有向传播边。该表达体现了社交传播的两个关键属性：其一，传播方向由有向网络决定；其二，社交影响具有时间延迟，不在同一</w:t>
      </w:r>
      <w:r w:rsidRPr="008104FA">
        <w:t xml:space="preserve"> Tick </w:t>
      </w:r>
      <w:r w:rsidRPr="008104FA">
        <w:t>内无限递归。</w:t>
      </w:r>
    </w:p>
    <w:p w14:paraId="06B0E910" w14:textId="77777777" w:rsidR="008104FA" w:rsidRPr="008104FA" w:rsidRDefault="008104FA" w:rsidP="008104FA">
      <w:r w:rsidRPr="008104FA">
        <w:lastRenderedPageBreak/>
        <w:t>社交广播机制使信息传播具有明显的结构依赖性。若初始发帖者是</w:t>
      </w:r>
      <w:r w:rsidRPr="008104FA">
        <w:t xml:space="preserve"> Hub </w:t>
      </w:r>
      <w:r w:rsidRPr="008104FA">
        <w:t>或</w:t>
      </w:r>
      <w:r w:rsidRPr="008104FA">
        <w:t xml:space="preserve"> KOL</w:t>
      </w:r>
      <w:r w:rsidRPr="008104FA">
        <w:t>，其内容能够触达多个邻居，并可能在下一时间步激活更多二次发帖；若初始发帖者是普通低出度节点，其内容即使情绪强烈，也可能只影响少数邻居，难以形成大范围扩散。因此，漂绿信息是否形成宏观级联，不仅取决于事件本身的情绪强度，也取决于最初被激活的节点是否具有较高结构触达能力。这一设计将</w:t>
      </w:r>
      <w:r w:rsidRPr="008104FA">
        <w:t>“</w:t>
      </w:r>
      <w:r w:rsidRPr="008104FA">
        <w:t>心理冲击强度</w:t>
      </w:r>
      <w:r w:rsidRPr="008104FA">
        <w:t>”</w:t>
      </w:r>
      <w:r w:rsidRPr="008104FA">
        <w:t>和</w:t>
      </w:r>
      <w:r w:rsidRPr="008104FA">
        <w:t>“</w:t>
      </w:r>
      <w:r w:rsidRPr="008104FA">
        <w:t>传播结构位置</w:t>
      </w:r>
      <w:r w:rsidRPr="008104FA">
        <w:t>”</w:t>
      </w:r>
      <w:r w:rsidRPr="008104FA">
        <w:t>结合起来，避免把扩散过程简化为平均概率传播。</w:t>
      </w:r>
    </w:p>
    <w:p w14:paraId="5AE100B1" w14:textId="754ED156" w:rsidR="008104FA" w:rsidRPr="008104FA" w:rsidRDefault="008104FA" w:rsidP="005A7ADA">
      <w:pPr>
        <w:pStyle w:val="3"/>
      </w:pPr>
      <w:r w:rsidRPr="008104FA">
        <w:t>有限注意力与信箱限流</w:t>
      </w:r>
    </w:p>
    <w:p w14:paraId="04E46C6F" w14:textId="225E1DDB" w:rsidR="008104FA" w:rsidRPr="008104FA" w:rsidRDefault="008104FA" w:rsidP="008104FA">
      <w:r w:rsidRPr="008104FA">
        <w:t>社交网络机制在允许信息级联扩散的同时，也需要对单个消费者</w:t>
      </w:r>
      <w:r w:rsidR="005826F3">
        <w:t>智能体</w:t>
      </w:r>
      <w:r w:rsidRPr="008104FA">
        <w:t>的信息接收能力设置边界。社交媒体中的信息流具有高密度、重复性和快速更新特征，尤其在漂绿危机发生后，同一消费者可能在短时间内接触全局新闻、企业声明、</w:t>
      </w:r>
      <w:r w:rsidRPr="008104FA">
        <w:t xml:space="preserve">KOL </w:t>
      </w:r>
      <w:r w:rsidRPr="008104FA">
        <w:t>评论和普通用户转发等多类信息。如果模型允许</w:t>
      </w:r>
      <w:r w:rsidR="005826F3">
        <w:t>智能体</w:t>
      </w:r>
      <w:r w:rsidRPr="008104FA">
        <w:t>在一个时间步中无限接收和处理所有消息，就会隐含一个不合理假设：消费者具有不受限制的信息处理能力，并能够对每一条信息进行同等强度的深度加工。这既不符合消费者认知过程，也会导致模型中的社交级联被过度放大。</w:t>
      </w:r>
    </w:p>
    <w:p w14:paraId="4A20818A" w14:textId="77777777" w:rsidR="008104FA" w:rsidRPr="008104FA" w:rsidRDefault="008104FA" w:rsidP="008104FA">
      <w:commentRangeStart w:id="0"/>
      <w:r>
        <w:t>有限理性理论为信箱限流提供了理论基础【此处需要补充材料】。</w:t>
      </w:r>
      <w:r>
        <w:t>有限理性强调，个体决策受到认知资源和信息处理能力约束，无法穷尽所有可用信息进行最优化判断，而是在有限注意力范围内进行局部处理。消费者在高信息密度的社交媒体环境中，实际深度处理的信息量通常低于其所接收的信息总量。因此，在模型中设置消息容量约束，不只是为了降低计算成本，更是对消费者有限注意力和选择性加工过程的机制化表达。</w:t>
      </w:r>
      <w:commentRangeEnd w:id="0"/>
      <w:r w:rsidR="0092097E" w:rsidRPr="008104FA">
        <w:rPr>
          <w:rStyle w:val="af9"/>
          <w:sz w:val="24"/>
          <w:szCs w:val="22"/>
        </w:rPr>
        <w:commentReference w:id="0"/>
      </w:r>
    </w:p>
    <w:p w14:paraId="5C167335" w14:textId="5A1B78FA" w:rsidR="008104FA" w:rsidRPr="008104FA" w:rsidRDefault="008104FA" w:rsidP="008104FA">
      <w:r w:rsidRPr="008104FA">
        <w:t>在本研究中，信箱限流作用于网络传播完成之后。每一时间步的社交路由阶段结束后，</w:t>
      </w:r>
      <w:r w:rsidRPr="008104FA">
        <w:t xml:space="preserve">Agent </w:t>
      </w:r>
      <w:r w:rsidRPr="008104FA">
        <w:t>的待接收消息集合中可能包含多条社交帖子。若不加限制，高出度节点和多层级联可能使普通节点在下一时间步接收大量重复或近似内容，从而造成两类问题：一是输入信息过载，使</w:t>
      </w:r>
      <w:r w:rsidRPr="008104FA">
        <w:t xml:space="preserve"> Reflect </w:t>
      </w:r>
      <w:r w:rsidRPr="008104FA">
        <w:t>层的语义评估被过多低质量社交噪声干扰；二是负面信息在数值上被机械叠加，使同一事件的多次转述被误判为多个独立冲击。信箱限流通过保留有限数量的最新消息，使</w:t>
      </w:r>
      <w:r w:rsidR="005826F3">
        <w:t>智能体</w:t>
      </w:r>
      <w:r w:rsidRPr="008104FA">
        <w:t>的信息接收更接近有限注意力下的现实判断过程。</w:t>
      </w:r>
    </w:p>
    <w:p w14:paraId="644E9D8E" w14:textId="77777777" w:rsidR="008104FA" w:rsidRPr="008104FA" w:rsidRDefault="008104FA" w:rsidP="008104FA">
      <w:r w:rsidRPr="008104FA">
        <w:t>该机制可抽象表示为：</w:t>
      </w:r>
    </w:p>
    <w:p w14:paraId="3143DDC7" w14:textId="5C2FC84E" w:rsidR="00856AA3" w:rsidRPr="00BC23BA" w:rsidRDefault="008104FA" w:rsidP="00BC23BA">
      <w:pPr>
        <w:rPr>
          <w:rFonts w:hint="eastAsia"/>
          <w:i/>
        </w:rPr>
      </w:pPr>
      <m:oMathPara>
        <m:oMath>
          <m:r>
            <w:rPr>
              <w:rFonts w:ascii="Cambria Math" w:hAnsi="Cambria Math"/>
            </w:rPr>
            <w:lastRenderedPageBreak/>
            <m:t>Inbo</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(t)=Limit({</m:t>
          </m:r>
          <m:sSub>
            <m:sSubPr>
              <m:ctrlPr>
                <w:rPr>
                  <w:rFonts w:ascii="Cambria Math" w:hAnsi="Cambria Math"/>
                </w:rPr>
              </m:ctrlPr>
            </m:sSubPr>
            <m:e>
              <m:r>
                <w:rPr>
                  <w:rFonts w:ascii="Cambria Math" w:hAnsi="Cambria Math"/>
                </w:rPr>
                <m:t>M</m:t>
              </m:r>
            </m:e>
            <m:sub>
              <m:r>
                <w:rPr>
                  <w:rFonts w:ascii="Cambria Math" w:hAnsi="Cambria Math"/>
                </w:rPr>
                <m:t>1,t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2,t</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n,t</m:t>
              </m:r>
            </m:sub>
          </m:sSub>
          <m:r>
            <w:rPr>
              <w:rFonts w:ascii="Cambria Math" w:hAnsi="Cambria Math"/>
            </w:rPr>
            <m:t>})</m:t>
          </m:r>
        </m:oMath>
      </m:oMathPara>
    </w:p>
    <w:p w14:paraId="795E42FC" w14:textId="7083314B" w:rsidR="008104FA" w:rsidRPr="008104FA" w:rsidRDefault="008104FA" w:rsidP="008104FA">
      <w:r w:rsidRPr="008104FA">
        <w:t>其中，</w:t>
      </w:r>
      <m:oMath>
        <m:r>
          <w:rPr>
            <w:rFonts w:ascii="Cambria Math" w:hAnsi="Cambria Math"/>
          </w:rPr>
          <m:t>Inbo</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(t)</m:t>
        </m:r>
      </m:oMath>
      <w:r w:rsidRPr="008104FA">
        <w:t xml:space="preserve"> </w:t>
      </w:r>
      <w:r w:rsidRPr="008104FA">
        <w:t>表示消费者</w:t>
      </w:r>
      <w:r w:rsidRPr="008104FA">
        <w:t xml:space="preserve"> </w:t>
      </w:r>
      <m:oMath>
        <m:r>
          <w:rPr>
            <w:rFonts w:ascii="Cambria Math" w:hAnsi="Cambria Math"/>
          </w:rPr>
          <m:t>i</m:t>
        </m:r>
      </m:oMath>
      <w:r w:rsidRPr="008104FA">
        <w:t>在时间步</w:t>
      </w:r>
      <w:r w:rsidRPr="008104FA">
        <w:t xml:space="preserve"> </w:t>
      </w:r>
      <m:oMath>
        <m:r>
          <w:rPr>
            <w:rFonts w:ascii="Cambria Math" w:hAnsi="Cambria Math"/>
          </w:rPr>
          <m:t>t</m:t>
        </m:r>
      </m:oMath>
      <w:r w:rsidRPr="008104FA">
        <w:t>进入感知阶段前的待接收消息集合，</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1,t</m:t>
                </m:r>
              </m:sub>
            </m:sSub>
          </m:e>
          <m:e>
            <m:sSub>
              <m:sSubPr>
                <m:ctrlPr>
                  <w:rPr>
                    <w:rFonts w:ascii="Cambria Math" w:hAnsi="Cambria Math"/>
                  </w:rPr>
                </m:ctrlPr>
              </m:sSubPr>
              <m:e>
                <m:r>
                  <w:rPr>
                    <w:rFonts w:ascii="Cambria Math" w:hAnsi="Cambria Math"/>
                  </w:rPr>
                  <m:t>M</m:t>
                </m:r>
              </m:e>
              <m:sub>
                <m:r>
                  <w:rPr>
                    <w:rFonts w:ascii="Cambria Math" w:hAnsi="Cambria Math"/>
                  </w:rPr>
                  <m:t>2,t</m:t>
                </m:r>
              </m:sub>
            </m:sSub>
          </m:e>
          <m:e>
            <m:r>
              <m:rPr>
                <m:sty m:val="p"/>
              </m:rPr>
              <w:rPr>
                <w:rFonts w:ascii="Cambria Math" w:hAnsi="Cambria Math"/>
              </w:rPr>
              <m:t>...</m:t>
            </m:r>
          </m:e>
          <m:e>
            <m:sSub>
              <m:sSubPr>
                <m:ctrlPr>
                  <w:rPr>
                    <w:rFonts w:ascii="Cambria Math" w:hAnsi="Cambria Math"/>
                  </w:rPr>
                </m:ctrlPr>
              </m:sSubPr>
              <m:e>
                <m:r>
                  <w:rPr>
                    <w:rFonts w:ascii="Cambria Math" w:hAnsi="Cambria Math"/>
                  </w:rPr>
                  <m:t>M</m:t>
                </m:r>
              </m:e>
              <m:sub>
                <m:r>
                  <w:rPr>
                    <w:rFonts w:ascii="Cambria Math" w:hAnsi="Cambria Math"/>
                  </w:rPr>
                  <m:t>n,t</m:t>
                </m:r>
              </m:sub>
            </m:sSub>
          </m:e>
        </m:d>
      </m:oMath>
      <w:r w:rsidRPr="008104FA">
        <w:t xml:space="preserve"> </w:t>
      </w:r>
      <w:r w:rsidRPr="008104FA">
        <w:t>表示经由外部注入和社交网络路由到达该</w:t>
      </w:r>
      <w:r w:rsidR="005826F3">
        <w:t>智能体</w:t>
      </w:r>
      <w:r w:rsidRPr="008104FA">
        <w:t>的全部消息，</w:t>
      </w:r>
      <m:oMath>
        <m:r>
          <w:rPr>
            <w:rFonts w:ascii="Cambria Math" w:hAnsi="Cambria Math"/>
          </w:rPr>
          <m:t>Limit(⋅)</m:t>
        </m:r>
      </m:oMath>
      <w:r w:rsidRPr="008104FA">
        <w:t xml:space="preserve"> </w:t>
      </w:r>
      <w:r w:rsidRPr="008104FA">
        <w:t>表示容量约束函数。该函数的作用不是判断消息真假，而是限制</w:t>
      </w:r>
      <w:r w:rsidR="005826F3">
        <w:t>智能体</w:t>
      </w:r>
      <w:r w:rsidRPr="008104FA">
        <w:t>在单一时间步中的可处理信息规模。具体容量取值属于仿真系统构建内容，应在第四章结合实现规则说明。</w:t>
      </w:r>
    </w:p>
    <w:p w14:paraId="303CC518" w14:textId="77777777" w:rsidR="008104FA" w:rsidRPr="008104FA" w:rsidRDefault="008104FA" w:rsidP="008104FA">
      <w:commentRangeStart w:id="10"/>
      <w:r w:rsidRPr="008104FA">
        <w:t>信箱限流还与信息优先级机制相互配合。全局新闻、企业澄清和社交帖子在模型中具有不同理论含义：全局新闻代表外部事件冲击，企业澄清代表策略层定向干预，社交帖子代表用户生成内容和二次传播。限流机制主要用于控制社交帖子堆积，而不应取代</w:t>
      </w:r>
      <w:r w:rsidRPr="008104FA">
        <w:t xml:space="preserve"> Reflect </w:t>
      </w:r>
      <w:r w:rsidRPr="008104FA">
        <w:t>层对不同消息来源的优先级判断。因此，即使待接收集合中包含多类消息，语义评估阶段仍需按照全局新闻、企业澄清、社交帖子的逻辑优先级组织输入，避免普通社交噪声掩盖重大事件或关键澄清。</w:t>
      </w:r>
      <w:commentRangeEnd w:id="10"/>
      <w:r>
        <w:commentReference w:id="10"/>
      </w:r>
    </w:p>
    <w:p w14:paraId="2661F3D3" w14:textId="5B57B823" w:rsidR="008104FA" w:rsidRPr="008104FA" w:rsidRDefault="008104FA" w:rsidP="008104FA">
      <w:r w:rsidRPr="008104FA">
        <w:t>从级联传播角度看，信箱限流是控制信息过度扩散的重要机制。漂绿危机中的负面信息可以通过</w:t>
      </w:r>
      <w:r w:rsidR="00590BB7">
        <w:rPr>
          <w:rFonts w:hint="eastAsia"/>
        </w:rPr>
        <w:t>中心</w:t>
      </w:r>
      <w:r w:rsidRPr="008104FA">
        <w:t>节点迅速触达大量消费者，并在普通用户之间形成多步转述。若每个</w:t>
      </w:r>
      <w:r w:rsidR="005826F3">
        <w:t>智能体</w:t>
      </w:r>
      <w:r w:rsidRPr="008104FA">
        <w:t>对所有转发均作出完整反应，模型会高估社交传播的边际影响，使信任轨迹持续受到重复负面信息压制。限流机制使得同一时间步内只有有限信息进入深度处理过程，从而更合理地表达消费者在高密度信息流中的注意力筛选。</w:t>
      </w:r>
    </w:p>
    <w:p w14:paraId="32A5E7CC" w14:textId="604E5747" w:rsidR="00C92436" w:rsidRPr="008104FA" w:rsidRDefault="008104FA" w:rsidP="00B81B27">
      <w:pPr>
        <w:rPr>
          <w:rFonts w:hint="eastAsia"/>
        </w:rPr>
      </w:pPr>
      <w:r w:rsidRPr="008104FA">
        <w:t>综上，社交网络与传播机制通过有向</w:t>
      </w:r>
      <w:r w:rsidRPr="008104FA">
        <w:t>BA</w:t>
      </w:r>
      <w:r w:rsidRPr="008104FA">
        <w:t>无标度网络、节点角色分化、社交广播、级联传播和信箱限流，将消费者的微观心理变化转化为中观传播过程，并进一步影响宏观信任轨迹。该机制的核心作用在于使漂绿信息和企业澄清不只是进入个体认知系统，还能够沿网络结构发生多时间步扩散。由此，模型能够比较不同节点位置、不同传播路径和不同渠道策略下的信任损耗与修复差异。</w:t>
      </w:r>
    </w:p>
    <w:p w14:paraId="2556E604" w14:textId="22E86C57" w:rsidR="007D04BC" w:rsidRPr="007D04BC" w:rsidRDefault="007D04BC" w:rsidP="007D04BC">
      <w:pPr>
        <w:pStyle w:val="2"/>
      </w:pPr>
      <w:r w:rsidRPr="007D04BC">
        <w:t>企业澄清策略层设计</w:t>
      </w:r>
    </w:p>
    <w:p w14:paraId="11C2E56C" w14:textId="1E96E2A4" w:rsidR="007D04BC" w:rsidRPr="007D04BC" w:rsidRDefault="007D04BC" w:rsidP="007D04BC">
      <w:r w:rsidRPr="007D04BC">
        <w:t>企业澄清策略层用于刻画漂绿危机发生后，企业如何通过主动回应影响消费者的信息接触、语义判断和信任修复过程。在本研究中，企业不是直接改变消费者信任的外部力量，而是通过发布澄清信息、选择投放节点和决定介入时机进入仿真系统。企业策略层的核心作用，是将企业危机回应转化为可被消费者</w:t>
      </w:r>
      <w:r w:rsidR="005826F3">
        <w:t>智能体</w:t>
      </w:r>
      <w:r w:rsidRPr="007D04BC">
        <w:t>感知、解释和传播的模型输入。</w:t>
      </w:r>
    </w:p>
    <w:p w14:paraId="7CE81C06" w14:textId="77777777" w:rsidR="007D04BC" w:rsidRPr="007D04BC" w:rsidRDefault="007D04BC" w:rsidP="007D04BC">
      <w:r w:rsidRPr="007D04BC">
        <w:lastRenderedPageBreak/>
        <w:t>在模型中，企业策略主要通过澄清信息进入系统。与普通社交帖子不同，企业澄清不是由消费者网络内生生成，而是由策略层主动注入；与全局新闻不同，企业澄清可以按照渠道策略选择特定节点作为初始接收对象。因此，企业澄清同时具有语义属性和结构属性：其文本内容会影响消费者如何理解企业回应，其投放位置会影响澄清信息能否进一步通过社交网络扩散。</w:t>
      </w:r>
    </w:p>
    <w:p w14:paraId="6F88106E" w14:textId="11859BC7" w:rsidR="007D04BC" w:rsidRPr="007D04BC" w:rsidRDefault="007D04BC" w:rsidP="007D04BC">
      <w:pPr>
        <w:pStyle w:val="3"/>
      </w:pPr>
      <w:r w:rsidRPr="007D04BC">
        <w:t>策略层的模型定位</w:t>
      </w:r>
    </w:p>
    <w:p w14:paraId="51EB4EB6" w14:textId="77777777" w:rsidR="007D04BC" w:rsidRPr="007D04BC" w:rsidRDefault="007D04BC" w:rsidP="007D04BC">
      <w:r w:rsidRPr="007D04BC">
        <w:t>企业策略层的设置目的，是将企业危机回应拆解为可比较、可控制的干预动作。漂绿危机中的企业回应并不只是</w:t>
      </w:r>
      <w:r w:rsidRPr="007D04BC">
        <w:t>“</w:t>
      </w:r>
      <w:r w:rsidRPr="007D04BC">
        <w:t>是否发布声明</w:t>
      </w:r>
      <w:r w:rsidRPr="007D04BC">
        <w:t>”</w:t>
      </w:r>
      <w:r w:rsidRPr="007D04BC">
        <w:t>的问题，而是涉及企业以何种内容回应、向哪些节点回应、在何时介入回应。内容维度影响消费者如何解释澄清文本，渠道维度影响哪些节点首先接触澄清，时机维度影响澄清进入系统时消费者信任状态和社交舆论环境已经演化到何种程度。</w:t>
      </w:r>
    </w:p>
    <w:p w14:paraId="4B37749B" w14:textId="77777777" w:rsidR="007D04BC" w:rsidRPr="007D04BC" w:rsidRDefault="007D04BC" w:rsidP="007D04BC">
      <w:r w:rsidRPr="007D04BC">
        <w:t>形式上，企业策略可表示为：</w:t>
      </w:r>
    </w:p>
    <w:p w14:paraId="29814C01" w14:textId="387A111B" w:rsidR="007D04BC" w:rsidRPr="007D04BC" w:rsidRDefault="007D04BC" w:rsidP="007D04BC">
      <m:oMathPara>
        <m:oMath>
          <m:r>
            <w:rPr>
              <w:rFonts w:ascii="Cambria Math" w:hAnsi="Cambria Math"/>
            </w:rPr>
            <m:t>Strateg</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oMath>
      </m:oMathPara>
    </w:p>
    <w:p w14:paraId="604D9934" w14:textId="18DDFFB6" w:rsidR="007D04BC" w:rsidRPr="007D04BC" w:rsidRDefault="007D04BC" w:rsidP="007D04BC">
      <w:r w:rsidRPr="007D04BC">
        <w:t>其中，</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7D04BC">
        <w:t xml:space="preserve"> </w:t>
      </w:r>
      <w:r w:rsidRPr="007D04BC">
        <w:t>表示时间步</w:t>
      </w:r>
      <w:r w:rsidRPr="007D04BC">
        <w:t xml:space="preserve"> </w:t>
      </w:r>
      <m:oMath>
        <m:r>
          <w:rPr>
            <w:rFonts w:ascii="Cambria Math" w:hAnsi="Cambria Math"/>
          </w:rPr>
          <m:t>t</m:t>
        </m:r>
      </m:oMath>
      <w:r w:rsidRPr="007D04BC">
        <w:t>的企业澄清内容类型，</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7D04BC">
        <w:t xml:space="preserve"> </w:t>
      </w:r>
      <w:r w:rsidRPr="007D04BC">
        <w:t>表示澄清渠道选择，</w:t>
      </w:r>
      <m:oMath>
        <m:sSub>
          <m:sSubPr>
            <m:ctrlPr>
              <w:rPr>
                <w:rFonts w:ascii="Cambria Math" w:hAnsi="Cambria Math"/>
              </w:rPr>
            </m:ctrlPr>
          </m:sSubPr>
          <m:e>
            <m:r>
              <w:rPr>
                <w:rFonts w:ascii="Cambria Math" w:hAnsi="Cambria Math"/>
              </w:rPr>
              <m:t>τ</m:t>
            </m:r>
          </m:e>
          <m:sub>
            <m:r>
              <w:rPr>
                <w:rFonts w:ascii="Cambria Math" w:hAnsi="Cambria Math"/>
              </w:rPr>
              <m:t>t</m:t>
            </m:r>
          </m:sub>
        </m:sSub>
      </m:oMath>
      <w:r w:rsidRPr="007D04BC">
        <w:t xml:space="preserve"> </w:t>
      </w:r>
      <w:r w:rsidRPr="007D04BC">
        <w:t>表示企业澄清介入时机。三者共同决定企业回应如何进入消费者的信息环境。内容维度用于比较理性证据型回应与情感共情型回应的差异；渠道维度用于比较</w:t>
      </w:r>
      <w:r w:rsidRPr="007D04BC">
        <w:t xml:space="preserve"> Hub </w:t>
      </w:r>
      <w:r w:rsidRPr="007D04BC">
        <w:t>投放与随机投放的传播效率差异；时机维度用于比较即时澄清、延迟澄清和不澄清条件下的信任恢复路径。</w:t>
      </w:r>
    </w:p>
    <w:p w14:paraId="1BFB4DBD" w14:textId="0C323130" w:rsidR="007D04BC" w:rsidRPr="007D04BC" w:rsidRDefault="007D04BC" w:rsidP="007D04BC">
      <w:r w:rsidRPr="007D04BC">
        <w:t>企业策略层不应被理解为</w:t>
      </w:r>
      <w:r w:rsidRPr="007D04BC">
        <w:t>“</w:t>
      </w:r>
      <w:r w:rsidRPr="007D04BC">
        <w:t>企业发布信息即修复信任</w:t>
      </w:r>
      <w:r w:rsidRPr="007D04BC">
        <w:t>”</w:t>
      </w:r>
      <w:r w:rsidRPr="007D04BC">
        <w:t>的机制。澄清信息进入系统后，仍需经过消费者</w:t>
      </w:r>
      <w:r w:rsidR="005826F3">
        <w:t>智能体</w:t>
      </w:r>
      <w:r w:rsidRPr="007D04BC">
        <w:t>的感知、</w:t>
      </w:r>
      <w:r w:rsidRPr="007D04BC">
        <w:t xml:space="preserve">Reflect </w:t>
      </w:r>
      <w:r w:rsidRPr="007D04BC">
        <w:t>层语义评估、</w:t>
      </w:r>
      <w:r w:rsidRPr="007D04BC">
        <w:t xml:space="preserve">Plan </w:t>
      </w:r>
      <w:r w:rsidRPr="007D04BC">
        <w:t>层信任更新和行为判断。若澄清内容被解释为可信、充分且与争议主题相关，才可能产生信任修复；若澄清内容被理解为回避问题、证据不足或公关话术，则可能无法修复信任，甚至诱发二次怀疑。因此，企业策略的效果不是由策略变量直接决定，而是由</w:t>
      </w:r>
      <w:r w:rsidRPr="007D04BC">
        <w:t>“</w:t>
      </w:r>
      <w:r w:rsidRPr="007D04BC">
        <w:t>策略输入</w:t>
      </w:r>
      <w:r w:rsidRPr="007D04BC">
        <w:t>—</w:t>
      </w:r>
      <w:r w:rsidRPr="007D04BC">
        <w:t>语义解释</w:t>
      </w:r>
      <w:r w:rsidRPr="007D04BC">
        <w:t>—</w:t>
      </w:r>
      <w:r w:rsidRPr="007D04BC">
        <w:t>信任更新</w:t>
      </w:r>
      <w:r w:rsidRPr="007D04BC">
        <w:t>—</w:t>
      </w:r>
      <w:r w:rsidRPr="007D04BC">
        <w:t>社交传播</w:t>
      </w:r>
      <w:r w:rsidRPr="007D04BC">
        <w:t>”</w:t>
      </w:r>
      <w:r w:rsidRPr="007D04BC">
        <w:t>的链式过程生成。</w:t>
      </w:r>
    </w:p>
    <w:p w14:paraId="12E20A14" w14:textId="3617F94E" w:rsidR="007D04BC" w:rsidRPr="007D04BC" w:rsidRDefault="007D04BC" w:rsidP="00E31B1C">
      <w:pPr>
        <w:pStyle w:val="3"/>
      </w:pPr>
      <w:r w:rsidRPr="007D04BC">
        <w:t>内容维度：理性证据型与情感共情型</w:t>
      </w:r>
    </w:p>
    <w:p w14:paraId="04A96082" w14:textId="77777777" w:rsidR="007D04BC" w:rsidRPr="007D04BC" w:rsidRDefault="007D04BC" w:rsidP="007D04BC">
      <w:commentRangeStart w:id="11"/>
      <w:r w:rsidRPr="007D04BC">
        <w:t>企业策略层的第一个维度是澄清内容。漂绿危机中的企业回应并不只是</w:t>
      </w:r>
      <w:r w:rsidRPr="007D04BC">
        <w:t>“</w:t>
      </w:r>
      <w:r w:rsidRPr="007D04BC">
        <w:t>是否发布声明</w:t>
      </w:r>
      <w:r w:rsidRPr="007D04BC">
        <w:t>”</w:t>
      </w:r>
      <w:r w:rsidRPr="007D04BC">
        <w:t>的问题，更关键的是企业以何种内容框架回应消费者质疑。由于漂绿争议直接涉及企业绿色承诺的真实性、企业行为与品牌叙事的一致性，以及消费者对企业动机的判断，澄清内容必须能够进入消费者的语义评估过程，并影响</w:t>
      </w:r>
      <w:r w:rsidRPr="007D04BC">
        <w:lastRenderedPageBreak/>
        <w:t>其对企业可信度和责任态度的理解。因此，本研究将企业澄清内容区分为理性证据型和情感共情型两类。</w:t>
      </w:r>
      <w:commentRangeEnd w:id="11"/>
      <w:r>
        <w:commentReference w:id="11"/>
      </w:r>
    </w:p>
    <w:p w14:paraId="70E81A63" w14:textId="77777777" w:rsidR="007D04BC" w:rsidRPr="007D04BC" w:rsidRDefault="007D04BC" w:rsidP="007D04BC">
      <w:r w:rsidRPr="007D04BC">
        <w:t>理性证据型澄清强调事实解释、数据披露、认证材料、第三方说明、整改措施和可验证证据。其核心作用是降低消费者在漂绿危机中的信息不确定性，使消费者能够判断企业是否真正回应了争议本身。在绿色消费情境中，消费者对企业信息的接受取决于信息质量，尤其是准确性、完整性和可验证性；这些信息质量知觉会影响消费者对企业绿色能力的信任，并进一步影响广告接纳和购买意向。因此，理性证据型澄清的模型作用并不是直接提高信任，而是通过提高证据强度和主题一致性，增强其在</w:t>
      </w:r>
      <w:r w:rsidRPr="007D04BC">
        <w:t xml:space="preserve"> Reflect </w:t>
      </w:r>
      <w:r w:rsidRPr="007D04BC">
        <w:t>层中被解释为可信回应的可能性。</w:t>
      </w:r>
    </w:p>
    <w:p w14:paraId="13494CE4" w14:textId="77777777" w:rsidR="007D04BC" w:rsidRPr="007D04BC" w:rsidRDefault="007D04BC" w:rsidP="007D04BC">
      <w:r w:rsidRPr="007D04BC">
        <w:t>情感共情型澄清强调态度表达、情绪回应、责任承认、歉意表达和价值重申。其核心作用是回应消费者在漂绿危机中的失望、愤怒、被欺骗感和价值背叛感。漂绿争议并非普通产品信息偏差，而是可能触发消费者对企业道德一致性和品牌价值的质疑。因此，企业若只提供技术性事实，而不回应消费者情绪，也可能无法完成信任修复。情感共情型回应的意义在于降低消费者对企业冷漠、回避和防御性公关的判断，使其感受到企业对争议后果和公众关切的承认。</w:t>
      </w:r>
    </w:p>
    <w:p w14:paraId="7E17834B" w14:textId="77777777" w:rsidR="007D04BC" w:rsidRPr="007D04BC" w:rsidRDefault="007D04BC" w:rsidP="007D04BC">
      <w:r>
        <w:t>两类内容对应不同的说服路径【此处需要补充材料】。</w:t>
      </w:r>
      <w:r>
        <w:t>理性证据型内容主要作用于消费者的认知判断，通过证据、事实和可验证信息降低不确定性；情感共情型内容主要作用于消费者的情绪判断，通过责任承认和情绪回应缓解负面感受。二者并不是简单的优劣关系，而是适用于不同危机语境。若争议集中于事实真伪、环境影响或绿色声明依据，理性证据更可能成为修复信任的关键；若争议已经引发强烈情绪和价值背叛感，单纯证据说明可能不足以改变消费者态度，需要情感回应配合。</w:t>
      </w:r>
    </w:p>
    <w:p w14:paraId="6714C47D" w14:textId="77777777" w:rsidR="007D04BC" w:rsidRPr="007D04BC" w:rsidRDefault="007D04BC" w:rsidP="007D04BC">
      <w:r w:rsidRPr="007D04BC">
        <w:t>在模型中，澄清内容类型可表示为：</w:t>
      </w:r>
    </w:p>
    <w:p w14:paraId="22C2CD26" w14:textId="6AA8E407" w:rsidR="007D04BC" w:rsidRPr="007D04BC" w:rsidRDefault="007D04BC" w:rsidP="007D04BC">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evidence</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empathy</m:t>
              </m:r>
            </m:sup>
          </m:sSup>
          <m:r>
            <w:rPr>
              <w:rFonts w:ascii="Cambria Math" w:hAnsi="Cambria Math"/>
            </w:rPr>
            <m:t>}</m:t>
          </m:r>
        </m:oMath>
      </m:oMathPara>
    </w:p>
    <w:p w14:paraId="2644E733" w14:textId="3FBDF433" w:rsidR="007D04BC" w:rsidRPr="007D04BC" w:rsidRDefault="007D04BC" w:rsidP="007D04BC">
      <w:r w:rsidRPr="007D04BC">
        <w:t>其中，</w:t>
      </w:r>
      <m:oMath>
        <m:sSup>
          <m:sSupPr>
            <m:ctrlPr>
              <w:rPr>
                <w:rFonts w:ascii="Cambria Math" w:hAnsi="Cambria Math"/>
              </w:rPr>
            </m:ctrlPr>
          </m:sSupPr>
          <m:e>
            <m:r>
              <w:rPr>
                <w:rFonts w:ascii="Cambria Math" w:hAnsi="Cambria Math"/>
              </w:rPr>
              <m:t>C</m:t>
            </m:r>
          </m:e>
          <m:sup>
            <m:r>
              <w:rPr>
                <w:rFonts w:ascii="Cambria Math" w:hAnsi="Cambria Math"/>
              </w:rPr>
              <m:t>evidence</m:t>
            </m:r>
          </m:sup>
        </m:sSup>
      </m:oMath>
      <w:r w:rsidRPr="007D04BC">
        <w:t xml:space="preserve"> </w:t>
      </w:r>
      <w:r w:rsidRPr="007D04BC">
        <w:t>表示理性证据型澄清，</w:t>
      </w:r>
      <m:oMath>
        <m:sSup>
          <m:sSupPr>
            <m:ctrlPr>
              <w:rPr>
                <w:rFonts w:ascii="Cambria Math" w:hAnsi="Cambria Math"/>
              </w:rPr>
            </m:ctrlPr>
          </m:sSupPr>
          <m:e>
            <m:r>
              <w:rPr>
                <w:rFonts w:ascii="Cambria Math" w:hAnsi="Cambria Math"/>
              </w:rPr>
              <m:t>C</m:t>
            </m:r>
          </m:e>
          <m:sup>
            <m:r>
              <w:rPr>
                <w:rFonts w:ascii="Cambria Math" w:hAnsi="Cambria Math"/>
              </w:rPr>
              <m:t>empathy</m:t>
            </m:r>
          </m:sup>
        </m:sSup>
      </m:oMath>
      <w:r w:rsidRPr="007D04BC">
        <w:t xml:space="preserve"> </w:t>
      </w:r>
      <w:r w:rsidRPr="007D04BC">
        <w:t>表示情感共情型澄清。内容类型不会直接改变消费者信任值，而是影响澄清信息单元的语义属性。理性证据型澄清主要提高</w:t>
      </w:r>
      <w:r w:rsidRPr="007D04BC">
        <w:t xml:space="preserve"> </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和</w:t>
      </w:r>
      <w:r w:rsidRPr="007D04BC">
        <w:t xml:space="preserve"> </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，即证据强度和主题一致性；情感共情型澄清主要影响</w:t>
      </w:r>
      <w:r w:rsidRPr="007D04BC">
        <w:t xml:space="preserve"> </w:t>
      </w:r>
      <m:oMath>
        <m:r>
          <w:rPr>
            <w:rFonts w:ascii="Cambria Math" w:hAnsi="Cambria Math"/>
          </w:rPr>
          <m:t>Valenc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w:t>
      </w:r>
      <m:oMath>
        <m:r>
          <w:rPr>
            <w:rFonts w:ascii="Cambria Math" w:hAnsi="Cambria Math"/>
          </w:rPr>
          <m:t>Arousa</m:t>
        </m:r>
        <m:sSub>
          <m:sSubPr>
            <m:ctrlPr>
              <w:rPr>
                <w:rFonts w:ascii="Cambria Math" w:hAnsi="Cambria Math"/>
              </w:rPr>
            </m:ctrlPr>
          </m:sSubPr>
          <m:e>
            <m:r>
              <w:rPr>
                <w:rFonts w:ascii="Cambria Math" w:hAnsi="Cambria Math"/>
              </w:rPr>
              <m:t>l</m:t>
            </m:r>
          </m:e>
          <m:sub>
            <m:r>
              <w:rPr>
                <w:rFonts w:ascii="Cambria Math" w:hAnsi="Cambria Math"/>
              </w:rPr>
              <m:t>k</m:t>
            </m:r>
          </m:sub>
        </m:sSub>
      </m:oMath>
      <w:r w:rsidRPr="007D04BC">
        <w:t xml:space="preserve"> </w:t>
      </w:r>
      <w:r w:rsidRPr="007D04BC">
        <w:t>和</w:t>
      </w:r>
      <w:r w:rsidRPr="007D04BC">
        <w:t xml:space="preserve"> </w:t>
      </w:r>
      <m:oMath>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，即正向情绪回应、情绪缓和以及消费者对企业态度真诚度的判断。</w:t>
      </w:r>
    </w:p>
    <w:p w14:paraId="3C665270" w14:textId="77777777" w:rsidR="007D04BC" w:rsidRPr="007D04BC" w:rsidRDefault="007D04BC" w:rsidP="007D04BC">
      <w:r w:rsidRPr="007D04BC">
        <w:t>澄清信息单元可进一步表示为：</w:t>
      </w:r>
    </w:p>
    <w:p w14:paraId="3C757465" w14:textId="56A01D72" w:rsidR="007D04BC" w:rsidRPr="007D04BC" w:rsidRDefault="007D04BC" w:rsidP="007D04BC">
      <m:oMathPara>
        <m:oMath>
          <m:sSubSup>
            <m:sSubSupPr>
              <m:ctrlPr>
                <w:rPr>
                  <w:rFonts w:ascii="Cambria Math" w:hAnsi="Cambria Math"/>
                </w:rPr>
              </m:ctrlPr>
            </m:sSubSupPr>
            <m:e>
              <m:r>
                <w:rPr>
                  <w:rFonts w:ascii="Cambria Math" w:hAnsi="Cambria Math"/>
                </w:rPr>
                <m:t>M</m:t>
              </m:r>
            </m:e>
            <m:sub>
              <m:r>
                <w:rPr>
                  <w:rFonts w:ascii="Cambria Math" w:hAnsi="Cambria Math"/>
                </w:rPr>
                <m:t>k</m:t>
              </m:r>
            </m:sub>
            <m:sup>
              <m:r>
                <w:rPr>
                  <w:rFonts w:ascii="Cambria Math" w:hAnsi="Cambria Math"/>
                </w:rPr>
                <m:t>clar</m:t>
              </m:r>
            </m:sup>
          </m:sSubSup>
          <m:r>
            <w:rPr>
              <w:rFonts w:ascii="Cambria Math" w:hAnsi="Cambria Math"/>
            </w:rPr>
            <m:t>={Conten</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oMath>
      </m:oMathPara>
    </w:p>
    <w:p w14:paraId="00FF1B24" w14:textId="1CC1A6D0" w:rsidR="007D04BC" w:rsidRPr="007D04BC" w:rsidRDefault="007D04BC" w:rsidP="007D04BC">
      <w:r w:rsidRPr="007D04BC">
        <w:lastRenderedPageBreak/>
        <w:t>其中，</w:t>
      </w:r>
      <m:oMath>
        <m:r>
          <w:rPr>
            <w:rFonts w:ascii="Cambria Math" w:hAnsi="Cambria Math"/>
          </w:rPr>
          <m:t>Conten</m:t>
        </m:r>
        <m:sSub>
          <m:sSubPr>
            <m:ctrlPr>
              <w:rPr>
                <w:rFonts w:ascii="Cambria Math" w:hAnsi="Cambria Math"/>
              </w:rPr>
            </m:ctrlPr>
          </m:sSubPr>
          <m:e>
            <m:r>
              <w:rPr>
                <w:rFonts w:ascii="Cambria Math" w:hAnsi="Cambria Math"/>
              </w:rPr>
              <m:t>t</m:t>
            </m:r>
          </m:e>
          <m:sub>
            <m:r>
              <w:rPr>
                <w:rFonts w:ascii="Cambria Math" w:hAnsi="Cambria Math"/>
              </w:rPr>
              <m:t>k</m:t>
            </m:r>
          </m:sub>
        </m:sSub>
      </m:oMath>
      <w:r w:rsidRPr="007D04BC">
        <w:t xml:space="preserve"> </w:t>
      </w:r>
      <w:r w:rsidRPr="007D04BC">
        <w:t>表示澄清文本内容，</w:t>
      </w:r>
      <m:oMath>
        <m:r>
          <w:rPr>
            <w:rFonts w:ascii="Cambria Math" w:hAnsi="Cambria Math"/>
          </w:rPr>
          <m:t>Credibilit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 xml:space="preserve"> </w:t>
      </w:r>
      <w:r w:rsidRPr="007D04BC">
        <w:t>表示澄清信息可信度，</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 xml:space="preserve"> </w:t>
      </w:r>
      <w:r w:rsidRPr="007D04BC">
        <w:t>表示证据强度，</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 xml:space="preserve"> </w:t>
      </w:r>
      <w:r w:rsidRPr="007D04BC">
        <w:t>表示其与争议主题的一致性，</w:t>
      </w:r>
      <m:oMath>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 xml:space="preserve"> </w:t>
      </w:r>
      <w:r w:rsidRPr="007D04BC">
        <w:t>表示消费者对企业回应真诚度的判断。理性证据型澄清主要通过</w:t>
      </w:r>
      <w:r w:rsidRPr="007D04BC">
        <w:t xml:space="preserve"> </w:t>
      </w:r>
      <m:oMath>
        <m:r>
          <w:rPr>
            <w:rFonts w:ascii="Cambria Math" w:hAnsi="Cambria Math"/>
          </w:rPr>
          <m:t>Evidenc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和</w:t>
      </w:r>
      <w:r w:rsidRPr="007D04BC">
        <w:t xml:space="preserve"> </w:t>
      </w:r>
      <m:oMath>
        <m:r>
          <w:rPr>
            <w:rFonts w:ascii="Cambria Math" w:hAnsi="Cambria Math"/>
          </w:rPr>
          <m:t>Relevanc</m:t>
        </m:r>
        <m:sSub>
          <m:sSubPr>
            <m:ctrlPr>
              <w:rPr>
                <w:rFonts w:ascii="Cambria Math" w:hAnsi="Cambria Math"/>
              </w:rPr>
            </m:ctrlPr>
          </m:sSubPr>
          <m:e>
            <m:r>
              <w:rPr>
                <w:rFonts w:ascii="Cambria Math" w:hAnsi="Cambria Math"/>
              </w:rPr>
              <m:t>e</m:t>
            </m:r>
          </m:e>
          <m:sub>
            <m:r>
              <w:rPr>
                <w:rFonts w:ascii="Cambria Math" w:hAnsi="Cambria Math"/>
              </w:rPr>
              <m:t>k</m:t>
            </m:r>
          </m:sub>
        </m:sSub>
      </m:oMath>
      <w:r w:rsidRPr="007D04BC">
        <w:t>进入信任更新过程；情感共情型澄清主要通过</w:t>
      </w:r>
      <w:r w:rsidRPr="007D04BC">
        <w:t xml:space="preserve"> </w:t>
      </w:r>
      <m:oMath>
        <m:r>
          <w:rPr>
            <w:rFonts w:ascii="Cambria Math" w:hAnsi="Cambria Math"/>
          </w:rPr>
          <m:t>Sincerit</m:t>
        </m:r>
        <m:sSub>
          <m:sSubPr>
            <m:ctrlPr>
              <w:rPr>
                <w:rFonts w:ascii="Cambria Math" w:hAnsi="Cambria Math"/>
              </w:rPr>
            </m:ctrlPr>
          </m:sSubPr>
          <m:e>
            <m:r>
              <w:rPr>
                <w:rFonts w:ascii="Cambria Math" w:hAnsi="Cambria Math"/>
              </w:rPr>
              <m:t>y</m:t>
            </m:r>
          </m:e>
          <m:sub>
            <m:r>
              <w:rPr>
                <w:rFonts w:ascii="Cambria Math" w:hAnsi="Cambria Math"/>
              </w:rPr>
              <m:t>k</m:t>
            </m:r>
          </m:sub>
        </m:sSub>
      </m:oMath>
      <w:r w:rsidRPr="007D04BC">
        <w:t>和情绪缓和机制影响消费者判断。</w:t>
      </w:r>
    </w:p>
    <w:p w14:paraId="55C0DC63" w14:textId="77777777" w:rsidR="007D04BC" w:rsidRPr="007D04BC" w:rsidRDefault="007D04BC" w:rsidP="007D04BC">
      <w:r w:rsidRPr="007D04BC">
        <w:t>这种设计能够避免将企业澄清机械设定为正向冲击。漂绿危机中，消费者可能已经激活说服知识和防御性解释框架，对企业声明中的自利动机保持警惕。若理性证据型澄清缺少具体证据，或者证据与争议主题无关，消费者可能认为企业在转移焦点；若情感共情型澄清缺少责任承认和后续行动，也可能被解释为空洞道歉或公关话术。危机沟通中，澄清时机、证据强度和背书组合会影响信任恢复速度与二次伤害风险，证据不足或回应不当可能引发再怀疑。</w:t>
      </w:r>
    </w:p>
    <w:p w14:paraId="62D3B787" w14:textId="77777777" w:rsidR="007D04BC" w:rsidRPr="007D04BC" w:rsidRDefault="007D04BC" w:rsidP="007D04BC">
      <w:r w:rsidRPr="007D04BC">
        <w:t>内容维度还与消费者类型存在交互关系。积极绿色消费者对企业绿色承诺和环境责任更敏感，可能更重视澄清是否提供充分证据、是否正面回应环保争议；便利绿色消费者虽然具有一定绿色偏好，但也会关注产品便利性、价格和实际使用价值；沉睡绿色消费者可能需要更明确、更易理解的信息才能被激活；非绿色消费者对环境议题卷入较低，情绪和信任反应可能相对有限。消费者绿色细分研究显示，不同群体在绿色信息关注、环境优先程度和绿色购买倾向方面存在明显差异，这为模型中内容类型与消费者异质性的交互提供了依据。</w:t>
      </w:r>
    </w:p>
    <w:p w14:paraId="6F349B1E" w14:textId="2924AA6A" w:rsidR="007D04BC" w:rsidRPr="007D04BC" w:rsidRDefault="007D04BC" w:rsidP="007D04BC">
      <w:r w:rsidRPr="007D04BC">
        <w:t>从</w:t>
      </w:r>
      <w:r w:rsidRPr="007D04BC">
        <w:t xml:space="preserve"> GABM </w:t>
      </w:r>
      <w:r w:rsidRPr="007D04BC">
        <w:t>机制看，内容维度的关键在于让自然语言澄清文本进入消费者</w:t>
      </w:r>
      <w:r w:rsidR="005826F3">
        <w:t>智能体</w:t>
      </w:r>
      <w:r w:rsidRPr="007D04BC">
        <w:t>的语义判断，而不是被预设为固定数值。</w:t>
      </w:r>
      <w:r w:rsidRPr="007D04BC">
        <w:t xml:space="preserve">Reflect </w:t>
      </w:r>
      <w:r w:rsidRPr="007D04BC">
        <w:t>层根据澄清内容生成原始情绪冲击和可信度判断；</w:t>
      </w:r>
      <w:r w:rsidRPr="007D04BC">
        <w:t xml:space="preserve">Plan </w:t>
      </w:r>
      <w:r w:rsidRPr="007D04BC">
        <w:t>层再结合消费者类型敏感度、既有信任状态和恢复机制计算信任变化。由此，同一类型澄清在不同消费者身上可能产生不同结果：有的</w:t>
      </w:r>
      <w:r w:rsidR="005826F3">
        <w:t>智能体</w:t>
      </w:r>
      <w:r w:rsidRPr="007D04BC">
        <w:t>可能认为理性证据充分，从而信任回升；有的</w:t>
      </w:r>
      <w:r w:rsidR="005826F3">
        <w:t>智能体</w:t>
      </w:r>
      <w:r w:rsidRPr="007D04BC">
        <w:t>可能认为企业回避核心问题，从而信任继续下降；也有的</w:t>
      </w:r>
      <w:r w:rsidR="005826F3">
        <w:t>智能体</w:t>
      </w:r>
      <w:r w:rsidRPr="007D04BC">
        <w:t>可能对争议本身不敏感，反应较弱。</w:t>
      </w:r>
    </w:p>
    <w:p w14:paraId="502FCF60" w14:textId="77777777" w:rsidR="007D04BC" w:rsidRPr="007D04BC" w:rsidRDefault="007D04BC" w:rsidP="007D04BC">
      <w:r w:rsidRPr="007D04BC">
        <w:t>内容策略还会影响后续社交传播。若消费者认为企业澄清可信，其生成的</w:t>
      </w:r>
      <w:r w:rsidRPr="007D04BC">
        <w:t xml:space="preserve"> UGC </w:t>
      </w:r>
      <w:r w:rsidRPr="007D04BC">
        <w:t>可能以支持、缓和或解释为主；若消费者认为澄清缺乏证据或不真诚，其生成的</w:t>
      </w:r>
      <w:r w:rsidRPr="007D04BC">
        <w:t xml:space="preserve"> UGC </w:t>
      </w:r>
      <w:r w:rsidRPr="007D04BC">
        <w:t>可能转化为新的负面解释，甚至形成二次伤害。因此，企业内容策略不仅影响被投放节点的即时信任变化，也可能通过</w:t>
      </w:r>
      <w:r w:rsidRPr="007D04BC">
        <w:t xml:space="preserve"> UGC </w:t>
      </w:r>
      <w:r w:rsidRPr="007D04BC">
        <w:t>二次生成机制影响</w:t>
      </w:r>
      <w:r w:rsidRPr="007D04BC">
        <w:lastRenderedPageBreak/>
        <w:t>网络中的后续语义扩散。</w:t>
      </w:r>
    </w:p>
    <w:p w14:paraId="55336AEB" w14:textId="50C3E420" w:rsidR="007D04BC" w:rsidRPr="007D04BC" w:rsidRDefault="007D04BC" w:rsidP="00E31B1C">
      <w:pPr>
        <w:pStyle w:val="3"/>
      </w:pPr>
      <w:r w:rsidRPr="007D04BC">
        <w:t>渠道维度：</w:t>
      </w:r>
      <w:r w:rsidRPr="007D04BC">
        <w:t xml:space="preserve">Hub </w:t>
      </w:r>
      <w:r w:rsidRPr="007D04BC">
        <w:t>投放与随机投放</w:t>
      </w:r>
    </w:p>
    <w:p w14:paraId="3099996E" w14:textId="77777777" w:rsidR="007D04BC" w:rsidRPr="007D04BC" w:rsidRDefault="007D04BC" w:rsidP="007D04BC">
      <w:r w:rsidRPr="007D04BC">
        <w:t>企业策略层的第二个维度是澄清信息的渠道选择。渠道维度关注的不是企业回应文本本身，而是澄清信息首先进入哪些消费者节点的信息环境。在社交媒体传播中，信息的初始触达位置会显著影响后续扩散路径。同样一条澄清信息，如果进入高出度节点，其后续可能通过该节点触达更多邻居；如果进入低出度节点，即使该节点接受澄清，其传播范围也可能有限。因此，渠道策略的核心问题是：企业是否应优先选择结构影响力较强的节点作为澄清信息的初始投放对象。</w:t>
      </w:r>
    </w:p>
    <w:p w14:paraId="0F9FE58F" w14:textId="6A7F3360" w:rsidR="007D04BC" w:rsidRPr="007D04BC" w:rsidRDefault="007D04BC" w:rsidP="007D04BC">
      <w:commentRangeStart w:id="12"/>
      <w:r w:rsidRPr="007D04BC">
        <w:t>本研究将渠道策略区分为</w:t>
      </w:r>
      <w:r w:rsidRPr="007D04BC">
        <w:t xml:space="preserve"> Hub </w:t>
      </w:r>
      <w:r w:rsidRPr="007D04BC">
        <w:t>投放与随机投放。</w:t>
      </w:r>
      <w:r w:rsidRPr="007D04BC">
        <w:t xml:space="preserve">Hub </w:t>
      </w:r>
      <w:r w:rsidRPr="007D04BC">
        <w:t>投放指企业将澄清信息优先注入高出度节点，使澄清首先被具有较强传播能力的消费者</w:t>
      </w:r>
      <w:r w:rsidR="005826F3">
        <w:t>智能体</w:t>
      </w:r>
      <w:r w:rsidRPr="007D04BC">
        <w:t>接收；随机投放则指企业不依据网络结构选择目标节点，而是在消费者群体中随机选择初始接收对象。二者的差异不在于澄清内容不同，而在于信息进入网络的位置不同。</w:t>
      </w:r>
      <w:r w:rsidRPr="007D04BC">
        <w:t xml:space="preserve">Hub </w:t>
      </w:r>
      <w:r w:rsidRPr="007D04BC">
        <w:t>投放体现结构导向的危机传播策略，随机投放则作为非结构化投放的基准情形。</w:t>
      </w:r>
      <w:commentRangeEnd w:id="12"/>
      <w:r>
        <w:commentReference w:id="12"/>
      </w:r>
    </w:p>
    <w:p w14:paraId="04365534" w14:textId="77777777" w:rsidR="007D04BC" w:rsidRPr="007D04BC" w:rsidRDefault="007D04BC" w:rsidP="007D04BC">
      <w:r w:rsidRPr="007D04BC">
        <w:t>复杂网络理论为</w:t>
      </w:r>
      <w:r w:rsidRPr="007D04BC">
        <w:t xml:space="preserve"> Hub </w:t>
      </w:r>
      <w:r w:rsidRPr="007D04BC">
        <w:t>投放提供了基础。无标度网络具有连接异质性，少数节点拥有较高连接度，多数节点连接较少。</w:t>
      </w:r>
      <w:r w:rsidRPr="007D04BC">
        <w:t xml:space="preserve">BA </w:t>
      </w:r>
      <w:r w:rsidRPr="007D04BC">
        <w:t>网络通过增长和优先连接机制生成这种结构，使高连接节点在扩散过程中具有更强的一阶触达能力。在有向</w:t>
      </w:r>
      <w:r w:rsidRPr="007D04BC">
        <w:t xml:space="preserve"> BA </w:t>
      </w:r>
      <w:r w:rsidRPr="007D04BC">
        <w:t>网络中，高出度节点不仅连接较多，而且能够将其发布的信息传播至更多下游邻居。因此，若企业澄清能够被</w:t>
      </w:r>
      <w:r w:rsidRPr="007D04BC">
        <w:t xml:space="preserve"> Hub </w:t>
      </w:r>
      <w:r w:rsidRPr="007D04BC">
        <w:t>节点接受并转化为正向社交表达，就可能在下一时间步进入更多消费者的信息集合。</w:t>
      </w:r>
    </w:p>
    <w:p w14:paraId="336F4C7C" w14:textId="77777777" w:rsidR="007D04BC" w:rsidRPr="007D04BC" w:rsidRDefault="007D04BC" w:rsidP="007D04BC">
      <w:r w:rsidRPr="007D04BC">
        <w:t>社会影响与口碑传播研究进一步说明，渠道节点的结构位置会影响消费者判断。绿色消费扩散不仅受个体偏好影响，也受</w:t>
      </w:r>
      <w:r w:rsidRPr="007D04BC">
        <w:t xml:space="preserve"> KOL </w:t>
      </w:r>
      <w:r w:rsidRPr="007D04BC">
        <w:t>示范、口碑传播、非影响者互动以及桥接位置等网络因素影响。因此，企业澄清并不是只要发布就会自然扩散，其扩散效率取决于初始接收者在网络中的位置、表达倾向和后续传播能力。</w:t>
      </w:r>
      <w:r w:rsidRPr="007D04BC">
        <w:t xml:space="preserve">Hub </w:t>
      </w:r>
      <w:r w:rsidRPr="007D04BC">
        <w:t>节点的优势在于可达范围，而不是天然可信度。</w:t>
      </w:r>
    </w:p>
    <w:p w14:paraId="4FD60B69" w14:textId="77777777" w:rsidR="007D04BC" w:rsidRPr="007D04BC" w:rsidRDefault="007D04BC" w:rsidP="007D04BC">
      <w:r w:rsidRPr="007D04BC">
        <w:t>在模型中，渠道策略可表示为：</w:t>
      </w:r>
    </w:p>
    <w:p w14:paraId="6180973B" w14:textId="7E607FAB" w:rsidR="007D04BC" w:rsidRPr="007D04BC" w:rsidRDefault="007D04BC" w:rsidP="007D04BC">
      <m:oMathPara>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hub</m:t>
              </m:r>
            </m:sup>
          </m:sSup>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random</m:t>
              </m:r>
            </m:sup>
          </m:sSup>
          <m:r>
            <w:rPr>
              <w:rFonts w:ascii="Cambria Math" w:hAnsi="Cambria Math"/>
            </w:rPr>
            <m:t>}</m:t>
          </m:r>
          <m:r>
            <w:rPr>
              <w:i/>
            </w:rPr>
            <w:br/>
          </m:r>
        </m:oMath>
      </m:oMathPara>
    </w:p>
    <w:p w14:paraId="1D369557" w14:textId="3C056D36" w:rsidR="007D04BC" w:rsidRPr="007D04BC" w:rsidRDefault="007D04BC" w:rsidP="007D04BC">
      <w:r w:rsidRPr="007D04BC">
        <w:t>其中，</w:t>
      </w:r>
      <m:oMath>
        <m:sSup>
          <m:sSupPr>
            <m:ctrlPr>
              <w:rPr>
                <w:rFonts w:ascii="Cambria Math" w:hAnsi="Cambria Math"/>
              </w:rPr>
            </m:ctrlPr>
          </m:sSupPr>
          <m:e>
            <m:r>
              <w:rPr>
                <w:rFonts w:ascii="Cambria Math" w:hAnsi="Cambria Math"/>
              </w:rPr>
              <m:t>H</m:t>
            </m:r>
          </m:e>
          <m:sup>
            <m:r>
              <w:rPr>
                <w:rFonts w:ascii="Cambria Math" w:hAnsi="Cambria Math"/>
              </w:rPr>
              <m:t>hub</m:t>
            </m:r>
          </m:sup>
        </m:sSup>
      </m:oMath>
      <w:r w:rsidRPr="007D04BC">
        <w:t xml:space="preserve"> </w:t>
      </w:r>
      <w:r w:rsidRPr="007D04BC">
        <w:t>表示</w:t>
      </w:r>
      <w:r w:rsidRPr="007D04BC">
        <w:t xml:space="preserve"> Hub </w:t>
      </w:r>
      <w:r w:rsidRPr="007D04BC">
        <w:t>投放策略，</w:t>
      </w:r>
      <m:oMath>
        <m:sSup>
          <m:sSupPr>
            <m:ctrlPr>
              <w:rPr>
                <w:rFonts w:ascii="Cambria Math" w:hAnsi="Cambria Math"/>
              </w:rPr>
            </m:ctrlPr>
          </m:sSupPr>
          <m:e>
            <m:r>
              <w:rPr>
                <w:rFonts w:ascii="Cambria Math" w:hAnsi="Cambria Math"/>
              </w:rPr>
              <m:t>H</m:t>
            </m:r>
          </m:e>
          <m:sup>
            <m:r>
              <w:rPr>
                <w:rFonts w:ascii="Cambria Math" w:hAnsi="Cambria Math"/>
              </w:rPr>
              <m:t>random</m:t>
            </m:r>
          </m:sup>
        </m:sSup>
      </m:oMath>
      <w:r w:rsidRPr="007D04BC">
        <w:t xml:space="preserve"> </w:t>
      </w:r>
      <w:r w:rsidRPr="007D04BC">
        <w:t>表示随机投放策略。两类策略</w:t>
      </w:r>
      <w:r w:rsidRPr="007D04BC">
        <w:lastRenderedPageBreak/>
        <w:t>共同决定目标节点集合：</w:t>
      </w:r>
    </w:p>
    <w:p w14:paraId="520BFB74" w14:textId="04CAC825" w:rsidR="007D04BC" w:rsidRPr="007D04BC" w:rsidRDefault="007D04BC" w:rsidP="007D04BC">
      <m:oMathPara>
        <m:oMath>
          <m:r>
            <w:rPr>
              <w:rFonts w:ascii="Cambria Math" w:hAnsi="Cambria Math"/>
            </w:rPr>
            <m:t>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{i∣outdegree(i)</m:t>
                    </m:r>
                    <m:r>
                      <m:rPr>
                        <m:nor/>
                      </m:rPr>
                      <m:t> </m:t>
                    </m:r>
                    <m:r>
                      <m:rPr>
                        <m:nor/>
                      </m:rPr>
                      <m:t>处于较高水平</m:t>
                    </m:r>
                    <m: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hub</m:t>
                        </m:r>
                      </m:sup>
                    </m:sSup>
                  </m:e>
                </m:mr>
                <m:mr>
                  <m:e>
                    <m:r>
                      <w:rPr>
                        <w:rFonts w:ascii="Cambria Math" w:hAnsi="Cambria Math"/>
                      </w:rPr>
                      <m:t>Random(V),</m:t>
                    </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random</m:t>
                        </m:r>
                      </m:sup>
                    </m:sSup>
                  </m:e>
                </m:mr>
              </m:m>
            </m:e>
          </m:d>
          <m:r>
            <w:br/>
          </m:r>
        </m:oMath>
      </m:oMathPara>
    </w:p>
    <w:p w14:paraId="30BA6A9B" w14:textId="7E0F6B7F" w:rsidR="007D04BC" w:rsidRPr="007D04BC" w:rsidRDefault="007D04BC" w:rsidP="007D04BC">
      <w:r w:rsidRPr="007D04BC">
        <w:t>其中，</w:t>
      </w:r>
      <m:oMath>
        <m:r>
          <w:rPr>
            <w:rFonts w:ascii="Cambria Math" w:hAnsi="Cambria Math"/>
          </w:rPr>
          <m:t>V</m:t>
        </m:r>
      </m:oMath>
      <w:r w:rsidRPr="007D04BC">
        <w:t xml:space="preserve"> </w:t>
      </w:r>
      <w:r w:rsidRPr="007D04BC">
        <w:t>表示消费者节点集合，</w:t>
      </w:r>
      <m:oMath>
        <m:r>
          <w:rPr>
            <w:rFonts w:ascii="Cambria Math" w:hAnsi="Cambria Math"/>
          </w:rPr>
          <m:t>outdegree(i)</m:t>
        </m:r>
      </m:oMath>
      <w:r w:rsidRPr="007D04BC">
        <w:t xml:space="preserve"> </w:t>
      </w:r>
      <w:r w:rsidRPr="007D04BC">
        <w:t>表示节点</w:t>
      </w:r>
      <w:r w:rsidRPr="007D04BC">
        <w:t xml:space="preserve"> </w:t>
      </w:r>
      <m:oMath>
        <m:r>
          <w:rPr>
            <w:rFonts w:ascii="Cambria Math" w:hAnsi="Cambria Math"/>
          </w:rPr>
          <m:t>i</m:t>
        </m:r>
      </m:oMath>
      <w:r w:rsidRPr="007D04BC">
        <w:t>的出度。该表达说明，</w:t>
      </w:r>
      <w:r w:rsidRPr="007D04BC">
        <w:t xml:space="preserve">Hub </w:t>
      </w:r>
      <w:r w:rsidRPr="007D04BC">
        <w:t>投放通过出度筛选目标节点，随机投放则不使用结构信息。具体筛选比例、目标节点数量和随机抽样规则属于仿真系统构建与实验设计内容，应在第四章或第五章进一步说明。</w:t>
      </w:r>
    </w:p>
    <w:p w14:paraId="7A989180" w14:textId="77777777" w:rsidR="007D04BC" w:rsidRPr="007D04BC" w:rsidRDefault="007D04BC" w:rsidP="007D04BC">
      <w:r w:rsidRPr="007D04BC">
        <w:t xml:space="preserve">Hub </w:t>
      </w:r>
      <w:r w:rsidRPr="007D04BC">
        <w:t>投放的理论优势在于提高澄清信息的潜在二次传播能力。若高出度节点在接收澄清后认为企业回应可信，并在行为决策阶段生成支持性或缓和性</w:t>
      </w:r>
      <w:r w:rsidRPr="007D04BC">
        <w:t xml:space="preserve"> UGC</w:t>
      </w:r>
      <w:r w:rsidRPr="007D04BC">
        <w:t>，该信息将在下一</w:t>
      </w:r>
      <w:r w:rsidRPr="007D04BC">
        <w:t xml:space="preserve"> Tick </w:t>
      </w:r>
      <w:r w:rsidRPr="007D04BC">
        <w:t>沿其出向边传播至多个邻居。由此，企业澄清从点对点投放转化为网络内的二次扩散。相比之下，随机投放可能选中低出度甚至无出度节点，使澄清虽然影响了目标节点本身，却难以继续扩散。</w:t>
      </w:r>
    </w:p>
    <w:p w14:paraId="4A12C97F" w14:textId="77777777" w:rsidR="007D04BC" w:rsidRPr="007D04BC" w:rsidRDefault="007D04BC" w:rsidP="007D04BC">
      <w:r w:rsidRPr="007D04BC">
        <w:t>但是，Hub 投放并不必然优于随机投放；已有研究也提示，传播效果不应仅依据节点度数判断（魏莹等，2018）。</w:t>
      </w:r>
      <w:r w:rsidRPr="007D04BC">
        <w:t xml:space="preserve"/>
      </w:r>
      <w:r w:rsidRPr="007D04BC">
        <w:t>首先，高出度节点拥有更强传播能力，但不一定拥有更高信任水平或更高绿色价值认同。若</w:t>
      </w:r>
      <w:r w:rsidRPr="007D04BC">
        <w:t xml:space="preserve"> Hub </w:t>
      </w:r>
      <w:r w:rsidRPr="007D04BC">
        <w:t>节点本身对企业动机高度怀疑，其接收澄清后可能生成负面再解释，从而放大</w:t>
      </w:r>
      <w:r w:rsidRPr="007D04BC">
        <w:t>“</w:t>
      </w:r>
      <w:r w:rsidRPr="007D04BC">
        <w:t>企业仍在公关</w:t>
      </w:r>
      <w:r w:rsidRPr="007D04BC">
        <w:t>”</w:t>
      </w:r>
      <w:r w:rsidRPr="007D04BC">
        <w:t>的判断。其次，</w:t>
      </w:r>
      <w:r w:rsidRPr="007D04BC">
        <w:t xml:space="preserve">Hub </w:t>
      </w:r>
      <w:r w:rsidRPr="007D04BC">
        <w:t>节点的传播范围较大，也意味着内容解释一旦偏负面，二次伤害风险更高。再次，若澄清文本缺乏证据或与争议主题不一致，即使通过</w:t>
      </w:r>
      <w:r w:rsidRPr="007D04BC">
        <w:t xml:space="preserve"> Hub </w:t>
      </w:r>
      <w:r w:rsidRPr="007D04BC">
        <w:t>扩散，也可能只是扩大了低质量回应的可见度，而不是提高信任修复效果。</w:t>
      </w:r>
    </w:p>
    <w:p w14:paraId="4DC8D97D" w14:textId="77777777" w:rsidR="007D04BC" w:rsidRPr="007D04BC" w:rsidRDefault="007D04BC" w:rsidP="007D04BC">
      <w:r w:rsidRPr="007D04BC">
        <w:t>随机投放的意义在于提供对照基准。它模拟企业未使用网络结构信息、或无法识别关键传播节点时的普通投放情境。随机投放下，澄清信息进入网络的位置具有不确定性，可能触达高出度节点，也可能触达普通节点或边缘节点。通过与</w:t>
      </w:r>
      <w:r w:rsidRPr="007D04BC">
        <w:t xml:space="preserve"> Hub </w:t>
      </w:r>
      <w:r w:rsidRPr="007D04BC">
        <w:t>投放比较，模型可以检验结构选择是否真正改善澄清传播效率和信任恢复表现。如果</w:t>
      </w:r>
      <w:r w:rsidRPr="007D04BC">
        <w:t xml:space="preserve"> Hub </w:t>
      </w:r>
      <w:r w:rsidRPr="007D04BC">
        <w:t>投放与随机投放在结果上差异不显著，则说明在该模型设定下，渠道结构的作用可能弱于内容质量、消费者类型或时机窗口。</w:t>
      </w:r>
    </w:p>
    <w:p w14:paraId="2D4C6DC6" w14:textId="77777777" w:rsidR="007D04BC" w:rsidRPr="007D04BC" w:rsidRDefault="007D04BC" w:rsidP="007D04BC">
      <w:r w:rsidRPr="007D04BC">
        <w:t>渠道维度与内容维度之间存在交互关系。理性证据型澄清若投放至</w:t>
      </w:r>
      <w:r w:rsidRPr="007D04BC">
        <w:t xml:space="preserve"> Hub </w:t>
      </w:r>
      <w:r w:rsidRPr="007D04BC">
        <w:t>节点，可能通过高出度节点将</w:t>
      </w:r>
      <w:r w:rsidRPr="007D04BC">
        <w:t>“</w:t>
      </w:r>
      <w:r w:rsidRPr="007D04BC">
        <w:t>证据充分</w:t>
      </w:r>
      <w:r w:rsidRPr="007D04BC">
        <w:t>”</w:t>
      </w:r>
      <w:r w:rsidRPr="007D04BC">
        <w:t>的解释扩散至更多消费者；但如果文本晦涩、证据不易理解或缺少情绪回应，也可能难以触发</w:t>
      </w:r>
      <w:r w:rsidRPr="007D04BC">
        <w:t xml:space="preserve"> Hub </w:t>
      </w:r>
      <w:r w:rsidRPr="007D04BC">
        <w:t>节点发帖。情感共情型澄清若投放至</w:t>
      </w:r>
      <w:r w:rsidRPr="007D04BC">
        <w:t xml:space="preserve"> Hub </w:t>
      </w:r>
      <w:r w:rsidRPr="007D04BC">
        <w:t>节点，可能快速传播企业态度，但若缺乏事实支撑，也可</w:t>
      </w:r>
      <w:r w:rsidRPr="007D04BC">
        <w:lastRenderedPageBreak/>
        <w:t>能被高可见度节点批评为空洞道歉。因此，渠道优势只有在内容能够被目标节点接受并愿意传播时才会转化为修复优势。</w:t>
      </w:r>
    </w:p>
    <w:p w14:paraId="681C04D7" w14:textId="4F03001E" w:rsidR="007D04BC" w:rsidRPr="007D04BC" w:rsidRDefault="007D04BC" w:rsidP="009C0762">
      <w:pPr>
        <w:pStyle w:val="3"/>
      </w:pPr>
      <w:r w:rsidRPr="007D04BC">
        <w:t>时机维度：即时澄清、延迟澄清与不澄清</w:t>
      </w:r>
    </w:p>
    <w:p w14:paraId="15F2A9FD" w14:textId="77777777" w:rsidR="007D04BC" w:rsidRPr="007D04BC" w:rsidRDefault="007D04BC" w:rsidP="007D04BC">
      <w:r w:rsidRPr="007D04BC">
        <w:t>企业策略层的第三个维度是澄清时机。漂绿危机中的信任修复不仅取决于企业说了什么、向谁说，也取决于企业在何时介入。负面事件进入消费者信息环境后，消费者信任状态会发生变化，社交帖子也可能沿网络形成多步传播。若企业澄清介入较早，消费者可能在同一认知窗口内同时处理负面事件与企业回应；若澄清介入较晚，消费者面对的已不再是单一负面信息，而是经过社交转述、情绪放大和主题漂移后的竞争性信息环境。因此，时机维度是连接危机响应窗口、信任锚定和社交级联的重要策略变量。</w:t>
      </w:r>
    </w:p>
    <w:p w14:paraId="19700862" w14:textId="77777777" w:rsidR="007D04BC" w:rsidRPr="007D04BC" w:rsidRDefault="007D04BC" w:rsidP="007D04BC">
      <w:r w:rsidRPr="007D04BC">
        <w:t>本研究将澄清时机区分为即时澄清、延迟澄清与不澄清三类。即时澄清表示企业在负面事件出现的同一时间窗口内发布回应，使目标节点能够在初始冲击阶段同时接收危机信息和企业解释。延迟澄清表示企业在负面事件传播若干时间步后再发布回应，此时部分消费者的信任状态已经下降，社交网络中也可能形成负面</w:t>
      </w:r>
      <w:r w:rsidRPr="007D04BC">
        <w:t xml:space="preserve"> UGC </w:t>
      </w:r>
      <w:r w:rsidRPr="007D04BC">
        <w:t>的二次传播。不澄清则表示企业不主动发布回应，消费者信任演化完全由外部事件、社交传播和自身恢复机制共同决定。</w:t>
      </w:r>
    </w:p>
    <w:p w14:paraId="79FE574A" w14:textId="77777777" w:rsidR="007D04BC" w:rsidRPr="007D04BC" w:rsidRDefault="007D04BC" w:rsidP="007D04BC">
      <w:commentRangeStart w:id="13"/>
      <w:r>
        <w:t>时机维度的理论基础来自危机沟通中的响应窗口、路径依赖和锚定效应【此处需要补充材料】。</w:t>
      </w:r>
      <w:r>
        <w:t>危机事件发生后，公众会在早期信息窗口中形成对事件责任、企业态度和可信度的初步判断。一旦负面解释框架被社交网络反复传播，后续澄清就需要面对已经形成的信任损耗和怀疑基调。因此，澄清时机不是简单的时间参数，而是决定企业回应进入何种心理状态和舆论环境的关键条件。</w:t>
      </w:r>
      <w:commentRangeEnd w:id="13"/>
      <w:r>
        <w:commentReference w:id="13"/>
      </w:r>
    </w:p>
    <w:p w14:paraId="2D679ADC" w14:textId="77777777" w:rsidR="007D04BC" w:rsidRPr="007D04BC" w:rsidRDefault="007D04BC" w:rsidP="007D04BC">
      <w:r w:rsidRPr="007D04BC">
        <w:t>在模型中，时机维度可表示为：</w:t>
      </w:r>
    </w:p>
    <w:p w14:paraId="7AACAFD4" w14:textId="39CADE4E" w:rsidR="007D04BC" w:rsidRPr="007D04BC" w:rsidRDefault="007D04BC" w:rsidP="007D04BC">
      <m:oMathPara>
        <m:oMath>
          <m:sSub>
            <m:sSubPr>
              <m:ctrlPr>
                <w:rPr>
                  <w:rFonts w:ascii="Cambria Math" w:hAnsi="Cambria Math"/>
                </w:rPr>
              </m:ctrlPr>
            </m:sSubPr>
            <m:e>
              <m:r>
                <w:rPr>
                  <w:rFonts w:ascii="Cambria Math" w:hAnsi="Cambria Math"/>
                </w:rPr>
                <m:t>τ</m:t>
              </m:r>
            </m:e>
            <m:sub>
              <m:r>
                <w:rPr>
                  <w:rFonts w:ascii="Cambria Math" w:hAnsi="Cambria Math"/>
                </w:rPr>
                <m:t>t</m:t>
              </m:r>
            </m:sub>
          </m:sSub>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immediate</m:t>
              </m:r>
            </m:sup>
          </m:sSup>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delayed</m:t>
              </m:r>
            </m:sup>
          </m:sSup>
          <m:r>
            <w:rPr>
              <w:rFonts w:ascii="Cambria Math" w:hAnsi="Cambria Math"/>
            </w:rPr>
            <m:t>,</m:t>
          </m:r>
          <m:sSup>
            <m:sSupPr>
              <m:ctrlPr>
                <w:rPr>
                  <w:rFonts w:ascii="Cambria Math" w:hAnsi="Cambria Math"/>
                </w:rPr>
              </m:ctrlPr>
            </m:sSupPr>
            <m:e>
              <m:r>
                <w:rPr>
                  <w:rFonts w:ascii="Cambria Math" w:hAnsi="Cambria Math"/>
                </w:rPr>
                <m:t>τ</m:t>
              </m:r>
            </m:e>
            <m:sup>
              <m:r>
                <w:rPr>
                  <w:rFonts w:ascii="Cambria Math" w:hAnsi="Cambria Math"/>
                </w:rPr>
                <m:t>none</m:t>
              </m:r>
            </m:sup>
          </m:sSup>
          <m:r>
            <w:rPr>
              <w:rFonts w:ascii="Cambria Math" w:hAnsi="Cambria Math"/>
            </w:rPr>
            <m:t>}</m:t>
          </m:r>
          <m:r>
            <w:rPr>
              <w:i/>
            </w:rPr>
            <w:br/>
          </m:r>
        </m:oMath>
      </m:oMathPara>
    </w:p>
    <w:p w14:paraId="4DE243E9" w14:textId="59FBB178" w:rsidR="007D04BC" w:rsidRPr="007D04BC" w:rsidRDefault="007D04BC" w:rsidP="007D04BC">
      <w:r w:rsidRPr="007D04BC">
        <w:t>其中，</w:t>
      </w:r>
      <m:oMath>
        <m:sSup>
          <m:sSupPr>
            <m:ctrlPr>
              <w:rPr>
                <w:rFonts w:ascii="Cambria Math" w:hAnsi="Cambria Math"/>
              </w:rPr>
            </m:ctrlPr>
          </m:sSupPr>
          <m:e>
            <m:r>
              <w:rPr>
                <w:rFonts w:ascii="Cambria Math" w:hAnsi="Cambria Math"/>
              </w:rPr>
              <m:t>τ</m:t>
            </m:r>
          </m:e>
          <m:sup>
            <m:r>
              <w:rPr>
                <w:rFonts w:ascii="Cambria Math" w:hAnsi="Cambria Math"/>
              </w:rPr>
              <m:t>immediate</m:t>
            </m:r>
          </m:sup>
        </m:sSup>
      </m:oMath>
      <w:r w:rsidRPr="007D04BC">
        <w:t xml:space="preserve"> </w:t>
      </w:r>
      <w:r w:rsidRPr="007D04BC">
        <w:t>表示即时澄清，</w:t>
      </w:r>
      <m:oMath>
        <m:sSup>
          <m:sSupPr>
            <m:ctrlPr>
              <w:rPr>
                <w:rFonts w:ascii="Cambria Math" w:hAnsi="Cambria Math"/>
              </w:rPr>
            </m:ctrlPr>
          </m:sSupPr>
          <m:e>
            <m:r>
              <w:rPr>
                <w:rFonts w:ascii="Cambria Math" w:hAnsi="Cambria Math"/>
              </w:rPr>
              <m:t>τ</m:t>
            </m:r>
          </m:e>
          <m:sup>
            <m:r>
              <w:rPr>
                <w:rFonts w:ascii="Cambria Math" w:hAnsi="Cambria Math"/>
              </w:rPr>
              <m:t>delayed</m:t>
            </m:r>
          </m:sup>
        </m:sSup>
      </m:oMath>
      <w:r w:rsidRPr="007D04BC">
        <w:t xml:space="preserve"> </w:t>
      </w:r>
      <w:r w:rsidRPr="007D04BC">
        <w:t>表示延迟澄清，</w:t>
      </w:r>
      <m:oMath>
        <m:sSup>
          <m:sSupPr>
            <m:ctrlPr>
              <w:rPr>
                <w:rFonts w:ascii="Cambria Math" w:hAnsi="Cambria Math"/>
              </w:rPr>
            </m:ctrlPr>
          </m:sSupPr>
          <m:e>
            <m:r>
              <w:rPr>
                <w:rFonts w:ascii="Cambria Math" w:hAnsi="Cambria Math"/>
              </w:rPr>
              <m:t>τ</m:t>
            </m:r>
          </m:e>
          <m:sup>
            <m:r>
              <w:rPr>
                <w:rFonts w:ascii="Cambria Math" w:hAnsi="Cambria Math"/>
              </w:rPr>
              <m:t>none</m:t>
            </m:r>
          </m:sup>
        </m:sSup>
      </m:oMath>
      <w:r w:rsidRPr="007D04BC">
        <w:t xml:space="preserve"> </w:t>
      </w:r>
      <w:r w:rsidRPr="007D04BC">
        <w:t>表示不澄清。澄清时机决定企业澄清消息被注入目标节点的时间步：</w:t>
      </w:r>
    </w:p>
    <w:p w14:paraId="7C54310F" w14:textId="152BDB8D" w:rsidR="007D04BC" w:rsidRPr="007D04BC" w:rsidRDefault="007D04BC" w:rsidP="007D04BC">
      <m:oMathPara>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Inject(C,H),</m:t>
                    </m:r>
                  </m:e>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r>
                      <m:rPr>
                        <m:sty m:val="p"/>
                      </m:rPr>
                      <w:rPr>
                        <w:rFonts w:ascii="Cambria Math" w:hAnsi="Cambria Math"/>
                      </w:rPr>
                      <m:t> </m:t>
                    </m:r>
                    <m:r>
                      <w:rPr>
                        <w:rFonts w:ascii="Cambria Math" w:hAnsi="Cambria Math"/>
                      </w:rPr>
                      <m:t>τ=</m:t>
                    </m:r>
                    <m:sSup>
                      <m:sSupPr>
                        <m:ctrlPr>
                          <w:rPr>
                            <w:rFonts w:ascii="Cambria Math" w:hAnsi="Cambria Math"/>
                          </w:rPr>
                        </m:ctrlPr>
                      </m:sSupPr>
                      <m:e>
                        <m:r>
                          <w:rPr>
                            <w:rFonts w:ascii="Cambria Math" w:hAnsi="Cambria Math"/>
                          </w:rPr>
                          <m:t>τ</m:t>
                        </m:r>
                      </m:e>
                      <m:sup>
                        <m:r>
                          <w:rPr>
                            <w:rFonts w:ascii="Cambria Math" w:hAnsi="Cambria Math"/>
                          </w:rPr>
                          <m:t>immediate</m:t>
                        </m:r>
                      </m:sup>
                    </m:sSup>
                  </m:e>
                </m:mr>
                <m:mr>
                  <m:e>
                    <m:r>
                      <w:rPr>
                        <w:rFonts w:ascii="Cambria Math" w:hAnsi="Cambria Math"/>
                      </w:rPr>
                      <m:t>Inject(C,H),</m:t>
                    </m:r>
                  </m:e>
                  <m:e>
                    <m:r>
                      <w:rPr>
                        <w:rFonts w:ascii="Cambria Math" w:hAnsi="Cambria Math"/>
                      </w:rPr>
                      <m:t>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+d,</m:t>
                    </m:r>
                    <m:r>
                      <m:rPr>
                        <m:sty m:val="p"/>
                      </m:rPr>
                      <w:rPr>
                        <w:rFonts w:ascii="Cambria Math" w:hAnsi="Cambria Math"/>
                      </w:rPr>
                      <m:t> </m:t>
                    </m:r>
                    <m:r>
                      <w:rPr>
                        <w:rFonts w:ascii="Cambria Math" w:hAnsi="Cambria Math"/>
                      </w:rPr>
                      <m:t>τ=</m:t>
                    </m:r>
                    <m:sSup>
                      <m:sSupPr>
                        <m:ctrlPr>
                          <w:rPr>
                            <w:rFonts w:ascii="Cambria Math" w:hAnsi="Cambria Math"/>
                          </w:rPr>
                        </m:ctrlPr>
                      </m:sSupPr>
                      <m:e>
                        <m:r>
                          <w:rPr>
                            <w:rFonts w:ascii="Cambria Math" w:hAnsi="Cambria Math"/>
                          </w:rPr>
                          <m:t>τ</m:t>
                        </m:r>
                      </m:e>
                      <m:sup>
                        <m:r>
                          <w:rPr>
                            <w:rFonts w:ascii="Cambria Math" w:hAnsi="Cambria Math"/>
                          </w:rPr>
                          <m:t>delayed</m:t>
                        </m:r>
                      </m:sup>
                    </m:sSup>
                  </m:e>
                </m:mr>
                <m:mr>
                  <m:e>
                    <m:r>
                      <m:rPr>
                        <m:sty m:val="p"/>
                      </m:rPr>
                      <w:rPr>
                        <w:rFonts w:ascii="Cambria Math" w:hAnsi="Cambria Math"/>
                      </w:rPr>
                      <m:t>∅</m:t>
                    </m:r>
                    <m:r>
                      <w:rPr>
                        <w:rFonts w:ascii="Cambria Math" w:hAnsi="Cambria Math"/>
                      </w:rPr>
                      <m:t>,</m:t>
                    </m:r>
                  </m:e>
                  <m:e>
                    <m:r>
                      <w:rPr>
                        <w:rFonts w:ascii="Cambria Math" w:hAnsi="Cambria Math"/>
                      </w:rPr>
                      <m:t>τ=</m:t>
                    </m:r>
                    <m:sSup>
                      <m:sSupPr>
                        <m:ctrlPr>
                          <w:rPr>
                            <w:rFonts w:ascii="Cambria Math" w:hAnsi="Cambria Math"/>
                          </w:rPr>
                        </m:ctrlPr>
                      </m:sSupPr>
                      <m:e>
                        <m:r>
                          <w:rPr>
                            <w:rFonts w:ascii="Cambria Math" w:hAnsi="Cambria Math"/>
                          </w:rPr>
                          <m:t>τ</m:t>
                        </m:r>
                      </m:e>
                      <m:sup>
                        <m:r>
                          <w:rPr>
                            <w:rFonts w:ascii="Cambria Math" w:hAnsi="Cambria Math"/>
                          </w:rPr>
                          <m:t>none</m:t>
                        </m:r>
                      </m:sup>
                    </m:sSup>
                  </m:e>
                </m:mr>
              </m:m>
            </m:e>
          </m:d>
          <m:r>
            <w:br/>
          </m:r>
        </m:oMath>
      </m:oMathPara>
    </w:p>
    <w:p w14:paraId="44EB1079" w14:textId="51B5B96F" w:rsidR="007D04BC" w:rsidRPr="007D04BC" w:rsidRDefault="007D04BC" w:rsidP="007D04BC">
      <w:r w:rsidRPr="007D04BC">
        <w:lastRenderedPageBreak/>
        <w:t>其中，</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7D04BC">
        <w:t xml:space="preserve"> </w:t>
      </w:r>
      <w:r w:rsidRPr="007D04BC">
        <w:t>表示负面事件发生时间，</w:t>
      </w:r>
      <m:oMath>
        <m:r>
          <w:rPr>
            <w:rFonts w:ascii="Cambria Math" w:hAnsi="Cambria Math"/>
          </w:rPr>
          <m:t>d</m:t>
        </m:r>
      </m:oMath>
      <w:r w:rsidRPr="007D04BC">
        <w:t xml:space="preserve"> </w:t>
      </w:r>
      <w:r w:rsidRPr="007D04BC">
        <w:t>表示延迟间隔，</w:t>
      </w:r>
      <m:oMath>
        <m:r>
          <w:rPr>
            <w:rFonts w:ascii="Cambria Math" w:hAnsi="Cambria Math"/>
          </w:rPr>
          <m:t>C</m:t>
        </m:r>
      </m:oMath>
      <w:r w:rsidRPr="007D04BC">
        <w:t xml:space="preserve"> </w:t>
      </w:r>
      <w:r w:rsidRPr="007D04BC">
        <w:t>表示内容策略，</w:t>
      </w:r>
      <m:oMath>
        <m:r>
          <w:rPr>
            <w:rFonts w:ascii="Cambria Math" w:hAnsi="Cambria Math"/>
          </w:rPr>
          <m:t>H</m:t>
        </m:r>
      </m:oMath>
      <w:r w:rsidRPr="007D04BC">
        <w:t xml:space="preserve"> </w:t>
      </w:r>
      <w:r w:rsidRPr="007D04BC">
        <w:t>表示渠道策略。具体延迟长度属于实验设计内容，应在第五章中结合情景设定说明。第三章只需明确，延迟澄清意味着企业回应进入系统时，消费者信任状态和网络信息环境已经不同于初始危机时刻。</w:t>
      </w:r>
    </w:p>
    <w:p w14:paraId="08E3CDE6" w14:textId="186E909D" w:rsidR="007D04BC" w:rsidRPr="007D04BC" w:rsidRDefault="007D04BC" w:rsidP="007D04BC">
      <w:r w:rsidRPr="007D04BC">
        <w:t>即时澄清的机制作用在于改变初始认知窗口。若负面事件与企业回应在同一时间步进入目标</w:t>
      </w:r>
      <w:r w:rsidR="005826F3">
        <w:t>智能体</w:t>
      </w:r>
      <w:r w:rsidRPr="007D04BC">
        <w:t>的感知集合，</w:t>
      </w:r>
      <w:r w:rsidRPr="007D04BC">
        <w:t xml:space="preserve">Reflect </w:t>
      </w:r>
      <w:r w:rsidRPr="007D04BC">
        <w:t>层会同时处理危机信息和澄清信息。此时，消费者的情绪冲击不是单独由负面事件决定，而是由负面信息、企业回应、信源可信度、证据强度和消费者类型共同形成。即时澄清的潜在优势在于，它可能在信任锚点形成之前提供替代性解释，降低消费者将事件直接概括为</w:t>
      </w:r>
      <w:r w:rsidRPr="007D04BC">
        <w:t>“</w:t>
      </w:r>
      <w:r w:rsidRPr="007D04BC">
        <w:t>企业不可信</w:t>
      </w:r>
      <w:r w:rsidRPr="007D04BC">
        <w:t>”</w:t>
      </w:r>
      <w:r w:rsidRPr="007D04BC">
        <w:t>的概率。</w:t>
      </w:r>
    </w:p>
    <w:p w14:paraId="265E9F29" w14:textId="77777777" w:rsidR="007D04BC" w:rsidRPr="007D04BC" w:rsidRDefault="007D04BC" w:rsidP="007D04BC">
      <w:r w:rsidRPr="007D04BC">
        <w:t>但是，即时澄清并不必然产生最佳效果。若企业在事实尚不清楚、证据不足或责任边界未明确时快速回应，消费者可能将其解释为防御性公关。尤其在漂绿情境中，消费者对企业绿色声明本就可能存在怀疑，过早但缺乏证据的回应可能触发说服防御，使负面冲击和企业不真诚判断叠加。因此，即时时机的优势必须依赖内容质量和证据强度才能实现。没有证据支撑的快速回应，可能只是更早进入消费者的怀疑框架。</w:t>
      </w:r>
    </w:p>
    <w:p w14:paraId="170CC0FD" w14:textId="7698837F" w:rsidR="007D04BC" w:rsidRPr="007D04BC" w:rsidRDefault="007D04BC" w:rsidP="007D04BC">
      <w:r w:rsidRPr="007D04BC">
        <w:t>延迟澄清的机制作用在于考察信任锚定和社交级联后的修复难度。负面事件发生后，消费者信任可能已经从原有水平下降至新的冲击锚点，社交网络中的负面</w:t>
      </w:r>
      <w:r w:rsidRPr="007D04BC">
        <w:t xml:space="preserve"> UGC </w:t>
      </w:r>
      <w:r w:rsidRPr="007D04BC">
        <w:t>也可能通过</w:t>
      </w:r>
      <w:r w:rsidRPr="007D04BC">
        <w:t xml:space="preserve"> Hub </w:t>
      </w:r>
      <w:r w:rsidRPr="007D04BC">
        <w:t>或普通用户形成多步传播。此时，企业澄清面对的不再只是事件本身，而是消费者记忆中累积的负面解释、社交帖子中的情绪再框架，以及可能已经形成的品牌怀疑。</w:t>
      </w:r>
      <w:r w:rsidRPr="007D04BC">
        <w:t xml:space="preserve">3.3 </w:t>
      </w:r>
      <w:r w:rsidRPr="007D04BC">
        <w:t>节中的</w:t>
      </w:r>
      <w:r w:rsidRPr="007D04BC">
        <w:t xml:space="preserve"> </w:t>
      </w:r>
      <m:oMath>
        <m:r>
          <w:rPr>
            <w:rFonts w:ascii="Cambria Math" w:hAnsi="Cambria Math"/>
          </w:rPr>
          <m:t>shock</m:t>
        </m:r>
        <m:r>
          <m:rPr>
            <m:sty m:val="p"/>
          </m:rPr>
          <w:rPr>
            <w:rFonts w:ascii="Cambria Math" w:hAnsi="Cambria Math"/>
          </w:rPr>
          <m:t>_</m:t>
        </m:r>
        <m:r>
          <w:rPr>
            <w:rFonts w:ascii="Cambria Math" w:hAnsi="Cambria Math"/>
          </w:rPr>
          <m:t>anchor</m:t>
        </m:r>
      </m:oMath>
      <w:r w:rsidRPr="007D04BC">
        <w:t>机制正是为了刻画这种冲击后的信任锚定：信任不会因为时间流逝自动恢复，而需要正向信息和证据刺激才可能向基线回升。</w:t>
      </w:r>
    </w:p>
    <w:p w14:paraId="5F545C43" w14:textId="77777777" w:rsidR="007D04BC" w:rsidRPr="007D04BC" w:rsidRDefault="007D04BC" w:rsidP="007D04BC">
      <w:r w:rsidRPr="007D04BC">
        <w:t>延迟澄清也并非必然劣于即时澄清。若延迟使企业获得更充分的证据、第三方说明或整改方案，延迟回应可能在证据强度上优于即时回应。也就是说，时机与内容存在权衡：即时澄清可能抢占解释窗口，但证据准备不足；延迟澄清可能错过早期窗口，但提供更完整、更可验证的回应。模型将时机与内容分开设计，正是为了检验这种交互关系，而不是预设</w:t>
      </w:r>
      <w:r w:rsidRPr="007D04BC">
        <w:t>“</w:t>
      </w:r>
      <w:r w:rsidRPr="007D04BC">
        <w:t>越早越好</w:t>
      </w:r>
      <w:r w:rsidRPr="007D04BC">
        <w:t>”</w:t>
      </w:r>
      <w:r w:rsidRPr="007D04BC">
        <w:t>或</w:t>
      </w:r>
      <w:r w:rsidRPr="007D04BC">
        <w:t>“</w:t>
      </w:r>
      <w:r w:rsidRPr="007D04BC">
        <w:t>证据越多越好</w:t>
      </w:r>
      <w:r w:rsidRPr="007D04BC">
        <w:t>”</w:t>
      </w:r>
      <w:r w:rsidRPr="007D04BC">
        <w:t>的单一结论。</w:t>
      </w:r>
    </w:p>
    <w:p w14:paraId="42645294" w14:textId="77777777" w:rsidR="007D04BC" w:rsidRPr="007D04BC" w:rsidRDefault="007D04BC" w:rsidP="007D04BC">
      <w:r w:rsidRPr="007D04BC">
        <w:lastRenderedPageBreak/>
        <w:t>不澄清情形则作为策略基准。该情形下，企业不向消费者网络注入澄清信息，信任轨迹由外部负面事件、消费者类型敏感度、社交级联和自然恢复机制共同决定。不澄清并不意味着模型中没有后续变化，因为社交帖子仍可能持续传播，消费者也可能在无新增刺激时保持原有信任水平或在正面信息刺激下缓慢回升。不澄清情形的作用在于提供反事实基准，用于判断企业介入是否真的改善信任恢复，而不是仅仅伴随时间推移出现表面恢复。</w:t>
      </w:r>
    </w:p>
    <w:p w14:paraId="1DC0C23F" w14:textId="77777777" w:rsidR="007D04BC" w:rsidRPr="007D04BC" w:rsidRDefault="007D04BC" w:rsidP="007D04BC">
      <w:r w:rsidRPr="007D04BC">
        <w:t>时机维度还与社交网络机制紧密相关。即时澄清进入系统时，负面</w:t>
      </w:r>
      <w:r w:rsidRPr="007D04BC">
        <w:t xml:space="preserve"> UGC </w:t>
      </w:r>
      <w:r w:rsidRPr="007D04BC">
        <w:t>尚未形成多层级联，因此目标节点的判断主要来自全局事件和企业回应。延迟澄清进入系统时，社交网络中可能已经存在多轮负面转述，目标节点的观察集合中不仅包含企业澄清，还可能包含来自邻居的负面社交帖子。由于社交帖子具有二手意见属性但可通过重复暴露形成累积影响，延迟澄清面临的语义竞争更强。由此，时机变量不仅改变澄清注入时间，也改变澄清所处的信息竞争环境。</w:t>
      </w:r>
    </w:p>
    <w:p w14:paraId="06E8B37F" w14:textId="77777777" w:rsidR="007D04BC" w:rsidRPr="007D04BC" w:rsidRDefault="007D04BC" w:rsidP="007D04BC">
      <w:r w:rsidRPr="007D04BC">
        <w:t>时机维度还影响企业澄清的二次传播机会。即时澄清若被</w:t>
      </w:r>
      <w:r w:rsidRPr="007D04BC">
        <w:t xml:space="preserve"> Hub </w:t>
      </w:r>
      <w:r w:rsidRPr="007D04BC">
        <w:t>节点接受，可能较早生成支持性或缓和性</w:t>
      </w:r>
      <w:r w:rsidRPr="007D04BC">
        <w:t xml:space="preserve"> UGC</w:t>
      </w:r>
      <w:r w:rsidRPr="007D04BC">
        <w:t>，并在负面级联完全展开前进入网络；延迟澄清即使被目标节点接受，也可能需要与已有负面</w:t>
      </w:r>
      <w:r w:rsidRPr="007D04BC">
        <w:t xml:space="preserve"> UGC </w:t>
      </w:r>
      <w:r w:rsidRPr="007D04BC">
        <w:t>竞争注意力。若延迟澄清投放至高出度节点，仍可能通过结构优势形成修复信息扩散；但其修复效果取决于目标节点是否已经受到负面信息锚定，以及澄清内容是否足以改变其既有判断。</w:t>
      </w:r>
    </w:p>
    <w:p w14:paraId="283AC2FD" w14:textId="3B08723B" w:rsidR="007D04BC" w:rsidRPr="007D04BC" w:rsidRDefault="007D04BC" w:rsidP="00D00B39">
      <w:pPr>
        <w:pStyle w:val="3"/>
      </w:pPr>
      <w:r w:rsidRPr="007D04BC">
        <w:t>澄清注入规则与策略边界</w:t>
      </w:r>
    </w:p>
    <w:p w14:paraId="7157320F" w14:textId="541E0DD6" w:rsidR="007D04BC" w:rsidRPr="007D04BC" w:rsidRDefault="007D04BC" w:rsidP="007D04BC">
      <w:r w:rsidRPr="007D04BC">
        <w:t>企业澄清注入规则用于说明策略变量如何进入仿真系统。企业澄清由策略层直接注入目标节点，在注入时间步即可进入目标</w:t>
      </w:r>
      <w:r w:rsidR="005826F3">
        <w:t>智能体</w:t>
      </w:r>
      <w:r w:rsidRPr="007D04BC">
        <w:t>的感知集合；社交帖子则由消费者</w:t>
      </w:r>
      <w:r w:rsidR="005826F3">
        <w:t>智能体</w:t>
      </w:r>
      <w:r w:rsidRPr="007D04BC">
        <w:t>在行为阶段生成，并沿有向边传播至出向邻居，通常在下一时间步才被接收者处理。因此，企业澄清属于定向外部干预，社交帖子属于网络内生传播。这一区分使模型能够同时表达企业主动回应和消费者二次传播之间的时序差异。</w:t>
      </w:r>
    </w:p>
    <w:p w14:paraId="39285499" w14:textId="77777777" w:rsidR="007D04BC" w:rsidRPr="007D04BC" w:rsidRDefault="007D04BC" w:rsidP="007D04BC">
      <w:r w:rsidRPr="007D04BC">
        <w:t>企业澄清的注入过程可表示为：</w:t>
      </w:r>
    </w:p>
    <w:p w14:paraId="5B4241D4" w14:textId="5F5B6F15" w:rsidR="007D04BC" w:rsidRPr="007D04BC" w:rsidRDefault="007D04BC" w:rsidP="007D04BC">
      <m:oMathPara>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r>
            <w:rPr>
              <w:rFonts w:ascii="Cambria Math" w:hAnsi="Cambria Math"/>
            </w:rPr>
            <m:t>←Inject(Strateg</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)),i∈Target(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m:oMathPara>
    </w:p>
    <w:p w14:paraId="17E45076" w14:textId="3C123E2F" w:rsidR="007D04BC" w:rsidRPr="007D04BC" w:rsidRDefault="007D04BC" w:rsidP="007D04BC">
      <w:r w:rsidRPr="007D04BC">
        <w:t>其中，</w:t>
      </w:r>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oMath>
      <w:r w:rsidRPr="007D04BC">
        <w:t xml:space="preserve"> </w:t>
      </w:r>
      <w:r w:rsidRPr="007D04BC">
        <w:t>表示消费者</w:t>
      </w:r>
      <w:r w:rsidRPr="007D04BC">
        <w:t xml:space="preserve"> </w:t>
      </w:r>
      <m:oMath>
        <m:r>
          <w:rPr>
            <w:rFonts w:ascii="Cambria Math" w:hAnsi="Cambria Math"/>
          </w:rPr>
          <m:t>i</m:t>
        </m:r>
      </m:oMath>
      <w:r w:rsidRPr="007D04BC">
        <w:t>在时间步</w:t>
      </w:r>
      <w:r w:rsidRPr="007D04BC">
        <w:t xml:space="preserve"> </w:t>
      </w:r>
      <m:oMath>
        <m:r>
          <w:rPr>
            <w:rFonts w:ascii="Cambria Math" w:hAnsi="Cambria Math"/>
          </w:rPr>
          <m:t>t</m:t>
        </m:r>
      </m:oMath>
      <w:r w:rsidRPr="007D04BC">
        <w:t>接收到的企业澄清信息，</w:t>
      </w:r>
      <m:oMath>
        <m:r>
          <w:rPr>
            <w:rFonts w:ascii="Cambria Math" w:hAnsi="Cambria Math"/>
          </w:rPr>
          <m:t>Strateg</m:t>
        </m:r>
        <m:sSub>
          <m:sSubPr>
            <m:ctrlPr>
              <w:rPr>
                <w:rFonts w:ascii="Cambria Math" w:hAnsi="Cambria Math"/>
              </w:rPr>
            </m:ctrlPr>
          </m:sSubPr>
          <m:e>
            <m:r>
              <w:rPr>
                <w:rFonts w:ascii="Cambria Math" w:hAnsi="Cambria Math"/>
              </w:rPr>
              <m:t>y</m:t>
            </m:r>
          </m:e>
          <m:sub>
            <m:r>
              <w:rPr>
                <w:rFonts w:ascii="Cambria Math" w:hAnsi="Cambria Math"/>
              </w:rPr>
              <m:t>t</m:t>
            </m:r>
          </m:sub>
        </m:sSub>
      </m:oMath>
      <w:r w:rsidRPr="007D04BC">
        <w:t xml:space="preserve"> </w:t>
      </w:r>
      <w:r w:rsidRPr="007D04BC">
        <w:t>表</w:t>
      </w:r>
      <w:r w:rsidRPr="007D04BC">
        <w:lastRenderedPageBreak/>
        <w:t>示由内容、渠道和时机共同决定的企业澄清策略，</w:t>
      </w:r>
      <m:oMath>
        <m:r>
          <w:rPr>
            <w:rFonts w:ascii="Cambria Math" w:hAnsi="Cambria Math"/>
          </w:rPr>
          <m:t>Target(</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oMath>
      <w:r w:rsidRPr="007D04BC">
        <w:t xml:space="preserve"> </w:t>
      </w:r>
      <w:r w:rsidRPr="007D04BC">
        <w:t>表示由渠道策略选定的目标节点集合。该表达说明，企业澄清首先不是通过全网自然扩散实现覆盖，而是通过策略层选择特定节点作为初始接收对象。</w:t>
      </w:r>
    </w:p>
    <w:p w14:paraId="2CEF8EAB" w14:textId="77777777" w:rsidR="007D04BC" w:rsidRPr="007D04BC" w:rsidRDefault="007D04BC" w:rsidP="007D04BC">
      <w:r w:rsidRPr="007D04BC">
        <w:t>这一机制体现了</w:t>
      </w:r>
      <w:r w:rsidRPr="007D04BC">
        <w:t xml:space="preserve"> GABM </w:t>
      </w:r>
      <w:r w:rsidRPr="007D04BC">
        <w:t>相对于传统扩散模型的特点。传统模型通常将企业干预视为外部概率冲击，而本研究将企业澄清视为自然语言信息，并允许消费者根据自身类型和信任状态对其进行语义解释。澄清内容能否从企业信息转化为消费者社交帖子，取决于消费者是否认为其可信、是否愿意公开表达，以及其在网络中是否具备传播能力。因此，企业策略效果不是单一变量的直接结果，而是</w:t>
      </w:r>
      <w:r w:rsidRPr="007D04BC">
        <w:t>“</w:t>
      </w:r>
      <w:r w:rsidRPr="007D04BC">
        <w:t>内容质量</w:t>
      </w:r>
      <w:r w:rsidRPr="007D04BC">
        <w:t>—</w:t>
      </w:r>
      <w:r w:rsidRPr="007D04BC">
        <w:t>消费者解释</w:t>
      </w:r>
      <w:r w:rsidRPr="007D04BC">
        <w:t>—</w:t>
      </w:r>
      <w:r w:rsidRPr="007D04BC">
        <w:t>节点位置</w:t>
      </w:r>
      <w:r w:rsidRPr="007D04BC">
        <w:t>—</w:t>
      </w:r>
      <w:r w:rsidRPr="007D04BC">
        <w:t>二次传播</w:t>
      </w:r>
      <w:r w:rsidRPr="007D04BC">
        <w:t>”</w:t>
      </w:r>
      <w:r w:rsidRPr="007D04BC">
        <w:t>的链式过程。</w:t>
      </w:r>
    </w:p>
    <w:p w14:paraId="7D40FAC1" w14:textId="13E3B5AA" w:rsidR="007D04BC" w:rsidRPr="007D04BC" w:rsidRDefault="007D04BC" w:rsidP="007D04BC">
      <w:r w:rsidRPr="007D04BC">
        <w:t>从模型功能看，企业澄清策略层承担三项作用。第一，它将企业危机沟通从案例背景转化为可进入</w:t>
      </w:r>
      <w:r w:rsidR="005826F3">
        <w:t>智能体</w:t>
      </w:r>
      <w:r w:rsidRPr="007D04BC">
        <w:t>感知集合的模型输入。第二，它将企业策略拆解为内容、渠道和时机三个可比较维度，使不同澄清组合能够在同一仿真系统中进行对照。第三，它将策略效果置于消费者语义解释和网络传播过程中，避免将企业回应预设为必然正向或必然有效的修复变量。</w:t>
      </w:r>
    </w:p>
    <w:p w14:paraId="0565A40B" w14:textId="77777777" w:rsidR="007D04BC" w:rsidRPr="007D04BC" w:rsidRDefault="007D04BC" w:rsidP="007D04BC">
      <w:r w:rsidRPr="007D04BC">
        <w:t>综上，企业澄清策略层将企业回应转化为可计算、可比较的模型干预。内容维度决定澄清文本如何被消费者解释，渠道维度决定澄清信息首先进入哪些网络节点，时机维度决定澄清进入系统时信任状态和舆论环境已经演化到何种程度。通过这一设计，模型能够分析</w:t>
      </w:r>
      <w:r w:rsidRPr="007D04BC">
        <w:t>“</w:t>
      </w:r>
      <w:r w:rsidRPr="007D04BC">
        <w:t>用什么回应、向谁回应、何时回应</w:t>
      </w:r>
      <w:r w:rsidRPr="007D04BC">
        <w:t>”</w:t>
      </w:r>
      <w:r w:rsidRPr="007D04BC">
        <w:t>的组合效应，并进一步检验不同澄清策略在漂绿危机信任修复中的作用边界。</w:t>
      </w:r>
    </w:p>
    <w:p w14:paraId="52D382EF" w14:textId="51C162F4" w:rsidR="00033898" w:rsidRPr="00033898" w:rsidRDefault="00033898" w:rsidP="00033898">
      <w:pPr>
        <w:pStyle w:val="2"/>
      </w:pPr>
      <w:r w:rsidRPr="00033898">
        <w:t>模型运行逻辑</w:t>
      </w:r>
    </w:p>
    <w:p w14:paraId="1752E7E3" w14:textId="6B36E0FF" w:rsidR="00033898" w:rsidRPr="00033898" w:rsidRDefault="00033898" w:rsidP="00033898">
      <w:r w:rsidRPr="00033898">
        <w:t>在完成消费者</w:t>
      </w:r>
      <w:r w:rsidRPr="00033898">
        <w:t xml:space="preserve"> Agent</w:t>
      </w:r>
      <w:r w:rsidRPr="00033898">
        <w:t>、信任更新、信息语义、社交网络和企业策略层设计后，需要进一步说明上述机制如何在统一时间步中协同运行。本研究采用离散时间步调度，将每一</w:t>
      </w:r>
      <w:r w:rsidRPr="00033898">
        <w:t xml:space="preserve"> Tick </w:t>
      </w:r>
      <w:r w:rsidRPr="00033898">
        <w:t>设定为一个完整的</w:t>
      </w:r>
      <w:r w:rsidRPr="00033898">
        <w:t>“</w:t>
      </w:r>
      <w:r w:rsidRPr="00033898">
        <w:t>信息进入</w:t>
      </w:r>
      <w:r w:rsidRPr="00033898">
        <w:t>—</w:t>
      </w:r>
      <w:r w:rsidRPr="00033898">
        <w:t>个体加工</w:t>
      </w:r>
      <w:r w:rsidRPr="00033898">
        <w:t>—</w:t>
      </w:r>
      <w:r w:rsidRPr="00033898">
        <w:t>行为输出</w:t>
      </w:r>
      <w:r w:rsidRPr="00033898">
        <w:t>—</w:t>
      </w:r>
      <w:r w:rsidRPr="00033898">
        <w:t>网络传播</w:t>
      </w:r>
      <w:r w:rsidRPr="00033898">
        <w:t>”</w:t>
      </w:r>
      <w:r w:rsidRPr="00033898">
        <w:t>周期。该设计的目的在于保证所有</w:t>
      </w:r>
      <w:r w:rsidR="005826F3">
        <w:t>智能体</w:t>
      </w:r>
      <w:r w:rsidRPr="00033898">
        <w:t>在相同时间窗口内依据同一机制顺序更新状态，避免因执行先后差异造成信任更新和传播统计上的偏差。</w:t>
      </w:r>
    </w:p>
    <w:p w14:paraId="6296B9DE" w14:textId="2491D25F" w:rsidR="00033898" w:rsidRPr="00033898" w:rsidRDefault="004D1A28" w:rsidP="00033898">
      <w:pPr>
        <w:pStyle w:val="3"/>
      </w:pPr>
      <w:r>
        <w:rPr>
          <w:rFonts w:hint="eastAsia"/>
        </w:rPr>
        <w:t>单时间步</w:t>
      </w:r>
      <w:r w:rsidR="00033898" w:rsidRPr="00033898">
        <w:t>运行流程</w:t>
      </w:r>
    </w:p>
    <w:p w14:paraId="4B6561A6" w14:textId="77777777" w:rsidR="00033898" w:rsidRPr="00033898" w:rsidRDefault="00033898" w:rsidP="00033898">
      <w:r w:rsidRPr="00033898">
        <w:t>单</w:t>
      </w:r>
      <w:r w:rsidRPr="00033898">
        <w:t xml:space="preserve"> Tick </w:t>
      </w:r>
      <w:r w:rsidRPr="00033898">
        <w:t>机制闭环可以概括为：</w:t>
      </w:r>
    </w:p>
    <w:p w14:paraId="0B5FFBA5" w14:textId="54C41A65" w:rsidR="00033898" w:rsidRPr="00033898" w:rsidRDefault="00033898" w:rsidP="00033898">
      <m:oMathPara>
        <m:oMath>
          <m:r>
            <w:rPr>
              <w:rFonts w:ascii="Cambria Math" w:hAnsi="Cambria Math"/>
            </w:rPr>
            <m:t>External</m:t>
          </m:r>
          <m:r>
            <m:rPr>
              <m:sty m:val="p"/>
            </m:rPr>
            <w:rPr>
              <w:rFonts w:ascii="Cambria Math" w:hAnsi="Cambria Math"/>
            </w:rPr>
            <m:t> </m:t>
          </m:r>
          <m:r>
            <w:rPr>
              <w:rFonts w:ascii="Cambria Math" w:hAnsi="Cambria Math"/>
            </w:rPr>
            <m:t>Input→Perceive→Reflect→Plan→Invoke→Network</m:t>
          </m:r>
          <m:r>
            <m:rPr>
              <m:sty m:val="p"/>
            </m:rPr>
            <w:rPr>
              <w:rFonts w:ascii="Cambria Math" w:hAnsi="Cambria Math"/>
            </w:rPr>
            <m:t> </m:t>
          </m:r>
          <m:r>
            <w:rPr>
              <w:rFonts w:ascii="Cambria Math" w:hAnsi="Cambria Math"/>
            </w:rPr>
            <m:t>Routing</m:t>
          </m:r>
        </m:oMath>
      </m:oMathPara>
    </w:p>
    <w:p w14:paraId="7C45905A" w14:textId="66811C06" w:rsidR="00033898" w:rsidRDefault="00033898" w:rsidP="00033898">
      <w:r w:rsidRPr="00033898">
        <w:t>其中，</w:t>
      </w:r>
      <m:oMath>
        <m:r>
          <w:rPr>
            <w:rFonts w:ascii="Cambria Math" w:hAnsi="Cambria Math"/>
          </w:rPr>
          <m:t>External</m:t>
        </m:r>
        <m:r>
          <m:rPr>
            <m:sty m:val="p"/>
          </m:rPr>
          <w:rPr>
            <w:rFonts w:ascii="Cambria Math" w:hAnsi="Cambria Math"/>
          </w:rPr>
          <m:t> </m:t>
        </m:r>
        <m:r>
          <w:rPr>
            <w:rFonts w:ascii="Cambria Math" w:hAnsi="Cambria Math"/>
          </w:rPr>
          <m:t>Input</m:t>
        </m:r>
      </m:oMath>
      <w:r w:rsidRPr="00033898">
        <w:t xml:space="preserve"> </w:t>
      </w:r>
      <w:r w:rsidRPr="00033898">
        <w:t>表示全局事件和企业澄清等外部输入；</w:t>
      </w:r>
      <m:oMath>
        <m:r>
          <w:rPr>
            <w:rFonts w:ascii="Cambria Math" w:hAnsi="Cambria Math"/>
          </w:rPr>
          <m:t>Perceive</m:t>
        </m:r>
      </m:oMath>
      <w:r w:rsidRPr="00033898">
        <w:t xml:space="preserve"> </w:t>
      </w:r>
      <w:r w:rsidRPr="00033898">
        <w:t>表</w:t>
      </w:r>
      <w:r w:rsidRPr="00033898">
        <w:lastRenderedPageBreak/>
        <w:t>示消费者</w:t>
      </w:r>
      <w:r w:rsidR="005826F3">
        <w:t>智能体</w:t>
      </w:r>
      <w:r w:rsidRPr="00033898">
        <w:t>对信息的感知；</w:t>
      </w:r>
      <m:oMath>
        <m:r>
          <w:rPr>
            <w:rFonts w:ascii="Cambria Math" w:hAnsi="Cambria Math"/>
          </w:rPr>
          <m:t>Reflect</m:t>
        </m:r>
      </m:oMath>
      <w:r w:rsidRPr="00033898">
        <w:t xml:space="preserve"> </w:t>
      </w:r>
      <w:r w:rsidRPr="00033898">
        <w:t>表示语义评估与情绪冲击生成；</w:t>
      </w:r>
      <m:oMath>
        <m:r>
          <w:rPr>
            <w:rFonts w:ascii="Cambria Math" w:hAnsi="Cambria Math"/>
          </w:rPr>
          <m:t>Plan</m:t>
        </m:r>
      </m:oMath>
      <w:r w:rsidRPr="00033898">
        <w:t xml:space="preserve"> </w:t>
      </w:r>
      <w:r w:rsidRPr="00033898">
        <w:t>表示确定性信任更新与行为决策；</w:t>
      </w:r>
      <m:oMath>
        <m:r>
          <w:rPr>
            <w:rFonts w:ascii="Cambria Math" w:hAnsi="Cambria Math"/>
          </w:rPr>
          <m:t>Invoke</m:t>
        </m:r>
      </m:oMath>
      <w:r w:rsidRPr="00033898">
        <w:t xml:space="preserve"> </w:t>
      </w:r>
      <w:r w:rsidRPr="00033898">
        <w:t>表示购买、发帖等行为执行；</w:t>
      </w:r>
      <m:oMath>
        <m:r>
          <w:rPr>
            <w:rFonts w:ascii="Cambria Math" w:hAnsi="Cambria Math"/>
          </w:rPr>
          <m:t>Network</m:t>
        </m:r>
        <m:r>
          <m:rPr>
            <m:sty m:val="p"/>
          </m:rPr>
          <w:rPr>
            <w:rFonts w:ascii="Cambria Math" w:hAnsi="Cambria Math"/>
          </w:rPr>
          <m:t> </m:t>
        </m:r>
        <m:r>
          <w:rPr>
            <w:rFonts w:ascii="Cambria Math" w:hAnsi="Cambria Math"/>
          </w:rPr>
          <m:t>Routing</m:t>
        </m:r>
      </m:oMath>
      <w:r w:rsidRPr="00033898">
        <w:t xml:space="preserve"> </w:t>
      </w:r>
      <w:r w:rsidRPr="00033898">
        <w:t>表示社交帖子沿有向网络传播至下游节点。该闭环不是单纯的程序顺序，而是消费者从接触信息到形成社会影响的机制化表达。</w:t>
      </w:r>
    </w:p>
    <w:p w14:paraId="62E892F0" w14:textId="77777777" w:rsidR="004D1A28" w:rsidRDefault="006E27A8" w:rsidP="004D1A28">
      <w:pPr>
        <w:pStyle w:val="a9"/>
        <w:keepNext/>
      </w:pPr>
      <w:r w:rsidRPr="006E27A8">
        <w:drawing>
          <wp:inline distT="0" distB="0" distL="0" distR="0" wp14:anchorId="711C476E" wp14:editId="40CFCD91">
            <wp:extent cx="5274310" cy="2453640"/>
            <wp:effectExtent l="0" t="0" r="2540" b="3810"/>
            <wp:docPr id="1332644661"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44661" name=""/>
                    <pic:cNvPicPr/>
                  </pic:nvPicPr>
                  <pic:blipFill>
                    <a:blip r:embed="rId14">
                      <a:extLst>
                        <a:ext uri="{96DAC541-7B7A-43D3-8B79-37D633B846F1}">
                          <asvg:svgBlip xmlns:asvg="http://schemas.microsoft.com/office/drawing/2016/SVG/main" r:embed="rId15"/>
                        </a:ext>
                      </a:extLst>
                    </a:blip>
                    <a:stretch>
                      <a:fillRect/>
                    </a:stretch>
                  </pic:blipFill>
                  <pic:spPr>
                    <a:xfrm>
                      <a:off x="0" y="0"/>
                      <a:ext cx="5274310" cy="2453640"/>
                    </a:xfrm>
                    <a:prstGeom prst="rect">
                      <a:avLst/>
                    </a:prstGeom>
                  </pic:spPr>
                </pic:pic>
              </a:graphicData>
            </a:graphic>
          </wp:inline>
        </w:drawing>
      </w:r>
    </w:p>
    <w:p w14:paraId="632F3806" w14:textId="68626D95" w:rsidR="006E27A8" w:rsidRPr="00033898" w:rsidRDefault="004D1A28" w:rsidP="004D1A28">
      <w:pPr>
        <w:pStyle w:val="ab"/>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2</w:t>
      </w:r>
      <w:r>
        <w:fldChar w:fldCharType="end"/>
      </w:r>
      <w:r>
        <w:rPr>
          <w:rFonts w:hint="eastAsia"/>
        </w:rPr>
        <w:t xml:space="preserve"> </w:t>
      </w:r>
      <w:r>
        <w:rPr>
          <w:rFonts w:hint="eastAsia"/>
        </w:rPr>
        <w:t>模型运行流程图</w:t>
      </w:r>
    </w:p>
    <w:p w14:paraId="13BFBB5E" w14:textId="49657B1E" w:rsidR="00033898" w:rsidRPr="00033898" w:rsidRDefault="00033898" w:rsidP="00033898">
      <w:commentRangeStart w:id="14"/>
      <w:r w:rsidRPr="00033898">
        <w:t>第一阶段是外部信息输入。全局事件由仿真环境注入，代表品牌广告、漂绿争议、健康争议或金融风险等外部刺激；企业澄清由策略层注入，取决于内容、渠道和时机三个维度。二者都属于外部输入，但作用方式不同：全局事件通常面向所有消费者，企业澄清则根据渠道策略进入特定目标节点。该阶段对应现实情境中媒体事件、企业声明和危机回应进入公众信息环境的过程。</w:t>
      </w:r>
      <w:commentRangeEnd w:id="14"/>
      <w:r>
        <w:commentReference w:id="14"/>
      </w:r>
    </w:p>
    <w:p w14:paraId="3D83C390" w14:textId="5981B1B1" w:rsidR="00033898" w:rsidRPr="00033898" w:rsidRDefault="00033898" w:rsidP="00033898">
      <w:r w:rsidRPr="00033898">
        <w:t>第二阶段是</w:t>
      </w:r>
      <w:r w:rsidR="00FA6C28">
        <w:rPr>
          <w:rFonts w:hint="eastAsia"/>
        </w:rPr>
        <w:t>感知层（</w:t>
      </w:r>
      <w:r w:rsidR="00FA6C28">
        <w:rPr>
          <w:rFonts w:hint="eastAsia"/>
        </w:rPr>
        <w:t>perceive</w:t>
      </w:r>
      <w:r w:rsidR="00FA6C28">
        <w:rPr>
          <w:rFonts w:hint="eastAsia"/>
        </w:rPr>
        <w:t>）</w:t>
      </w:r>
      <w:r w:rsidRPr="00033898">
        <w:t>，即消费者</w:t>
      </w:r>
      <w:r w:rsidR="005826F3">
        <w:t>智能体</w:t>
      </w:r>
      <w:r w:rsidRPr="00033898">
        <w:t>的信息感知。</w:t>
      </w:r>
      <w:r w:rsidRPr="00033898">
        <w:t>Agent</w:t>
      </w:r>
      <w:r w:rsidRPr="00033898">
        <w:t>在该阶段读取当前时间步进入其信箱的信息，并将其转化为本轮观察集合。感知阶段只决定</w:t>
      </w:r>
      <w:r w:rsidR="005826F3">
        <w:t>智能体</w:t>
      </w:r>
      <w:r w:rsidRPr="00033898">
        <w:t>本轮能够处理哪些信息，并不直接改变信任值。</w:t>
      </w:r>
    </w:p>
    <w:p w14:paraId="02F250EB" w14:textId="1F35AC70" w:rsidR="00033898" w:rsidRPr="00033898" w:rsidRDefault="00033898" w:rsidP="00033898">
      <m:oMathPara>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=Perceive(Inbo</m:t>
          </m:r>
          <m:sSub>
            <m:sSubPr>
              <m:ctrlPr>
                <w:rPr>
                  <w:rFonts w:ascii="Cambria Math" w:hAnsi="Cambria Math"/>
                </w:rPr>
              </m:ctrlPr>
            </m:sSubPr>
            <m:e>
              <m:r>
                <w:rPr>
                  <w:rFonts w:ascii="Cambria Math" w:hAnsi="Cambria Math"/>
                </w:rPr>
                <m:t>x</m:t>
              </m:r>
            </m:e>
            <m:sub>
              <m:r>
                <w:rPr>
                  <w:rFonts w:ascii="Cambria Math" w:hAnsi="Cambria Math"/>
                </w:rPr>
                <m:t>i,t</m:t>
              </m:r>
            </m:sub>
          </m:sSub>
          <m:r>
            <w:rPr>
              <w:rFonts w:ascii="Cambria Math" w:hAnsi="Cambria Math"/>
            </w:rPr>
            <m:t>)</m:t>
          </m:r>
        </m:oMath>
      </m:oMathPara>
    </w:p>
    <w:p w14:paraId="2517068A" w14:textId="27ED8089" w:rsidR="00033898" w:rsidRPr="00033898" w:rsidRDefault="00033898" w:rsidP="00033898">
      <w:r w:rsidRPr="00033898">
        <w:t>其中，</w:t>
      </w:r>
      <m:oMath>
        <m:r>
          <w:rPr>
            <w:rFonts w:ascii="Cambria Math" w:hAnsi="Cambria Math"/>
          </w:rPr>
          <m:t>Inbo</m:t>
        </m:r>
        <m:sSub>
          <m:sSubPr>
            <m:ctrlPr>
              <w:rPr>
                <w:rFonts w:ascii="Cambria Math" w:hAnsi="Cambria Math"/>
              </w:rPr>
            </m:ctrlPr>
          </m:sSubPr>
          <m:e>
            <m:r>
              <w:rPr>
                <w:rFonts w:ascii="Cambria Math" w:hAnsi="Cambria Math"/>
              </w:rPr>
              <m:t>x</m:t>
            </m:r>
          </m:e>
          <m:sub>
            <m:r>
              <w:rPr>
                <w:rFonts w:ascii="Cambria Math" w:hAnsi="Cambria Math"/>
              </w:rPr>
              <m:t>i,t</m:t>
            </m:r>
          </m:sub>
        </m:sSub>
      </m:oMath>
      <w:r w:rsidRPr="00033898">
        <w:t xml:space="preserve"> </w:t>
      </w:r>
      <w:r w:rsidRPr="00033898">
        <w:t>表示消费者</w:t>
      </w:r>
      <w:r w:rsidRPr="00033898">
        <w:t xml:space="preserve"> </w:t>
      </w:r>
      <m:oMath>
        <m:r>
          <w:rPr>
            <w:rFonts w:ascii="Cambria Math" w:hAnsi="Cambria Math"/>
          </w:rPr>
          <m:t>i</m:t>
        </m:r>
      </m:oMath>
      <w:r w:rsidRPr="00033898">
        <w:t>在时间步</w:t>
      </w:r>
      <w:r w:rsidRPr="00033898">
        <w:t xml:space="preserve"> </w:t>
      </w:r>
      <m:oMath>
        <m:r>
          <w:rPr>
            <w:rFonts w:ascii="Cambria Math" w:hAnsi="Cambria Math"/>
          </w:rPr>
          <m:t>t</m:t>
        </m:r>
      </m:oMath>
      <w:r w:rsidRPr="00033898">
        <w:t>进入感知阶段前的待处理信息集合，</w:t>
      </w:r>
      <m:oMath>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oMath>
      <w:r w:rsidRPr="00033898">
        <w:t xml:space="preserve"> </w:t>
      </w:r>
      <w:r w:rsidRPr="00033898">
        <w:t>表示经过感知阶段形成的观察集合。</w:t>
      </w:r>
    </w:p>
    <w:p w14:paraId="7F629454" w14:textId="1FE3F254" w:rsidR="00033898" w:rsidRPr="00033898" w:rsidRDefault="00033898" w:rsidP="00033898">
      <w:r w:rsidRPr="00033898">
        <w:t>第三阶段是</w:t>
      </w:r>
      <w:r w:rsidR="00453774">
        <w:rPr>
          <w:rFonts w:hint="eastAsia"/>
        </w:rPr>
        <w:t>认知层（</w:t>
      </w:r>
      <w:r w:rsidR="00453774" w:rsidRPr="00453774">
        <w:t>reflect</w:t>
      </w:r>
      <w:r w:rsidR="00453774">
        <w:rPr>
          <w:rFonts w:hint="eastAsia"/>
        </w:rPr>
        <w:t>）</w:t>
      </w:r>
      <w:r w:rsidRPr="00033898">
        <w:t>，即语义评估与情绪冲击生成。消费者</w:t>
      </w:r>
      <w:r w:rsidR="005826F3">
        <w:t>智能体</w:t>
      </w:r>
      <w:r w:rsidRPr="00033898">
        <w:t>基于观察集合，对信息的情绪效价、唤醒强度、可信度、证据强度和主题一致性进行综合判断。</w:t>
      </w:r>
    </w:p>
    <w:p w14:paraId="03E15434" w14:textId="6075654D" w:rsidR="00033898" w:rsidRPr="00033898" w:rsidRDefault="00033898" w:rsidP="00033898">
      <m:oMathPara>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=Reflect(Ob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,Person</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,Memor</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oMath>
      </m:oMathPara>
    </w:p>
    <w:p w14:paraId="766801C4" w14:textId="016171C6" w:rsidR="00033898" w:rsidRPr="00033898" w:rsidRDefault="00033898" w:rsidP="00033898">
      <w:r w:rsidRPr="00033898">
        <w:lastRenderedPageBreak/>
        <w:t>其中，</w:t>
      </w:r>
      <m:oMath>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oMath>
      <w:r w:rsidRPr="00033898">
        <w:t xml:space="preserve"> </w:t>
      </w:r>
      <w:r w:rsidRPr="00033898">
        <w:t>表示</w:t>
      </w:r>
      <w:r w:rsidRPr="00033898">
        <w:t xml:space="preserve"> Reflect </w:t>
      </w:r>
      <w:r w:rsidRPr="00033898">
        <w:t>层输出的原始情绪冲击量。该变量不直接等同于最终信任变化，而是作为后续</w:t>
      </w:r>
      <w:r w:rsidRPr="00033898">
        <w:t xml:space="preserve"> Plan </w:t>
      </w:r>
      <w:r w:rsidRPr="00033898">
        <w:t>层信任更新的语义输入。</w:t>
      </w:r>
    </w:p>
    <w:p w14:paraId="0F18A2DC" w14:textId="7A87E6ED" w:rsidR="00033898" w:rsidRPr="00033898" w:rsidRDefault="00033898" w:rsidP="00033898">
      <w:r w:rsidRPr="00033898">
        <w:t>第四阶段是</w:t>
      </w:r>
      <w:r w:rsidR="00F459E8">
        <w:rPr>
          <w:rFonts w:hint="eastAsia"/>
        </w:rPr>
        <w:t>决策层（</w:t>
      </w:r>
      <w:r w:rsidR="00F459E8">
        <w:rPr>
          <w:rFonts w:hint="eastAsia"/>
        </w:rPr>
        <w:t>plan</w:t>
      </w:r>
      <w:r w:rsidR="00F459E8">
        <w:rPr>
          <w:rFonts w:hint="eastAsia"/>
        </w:rPr>
        <w:t>）</w:t>
      </w:r>
      <w:r w:rsidRPr="00033898">
        <w:t>，即确定性信任更新与行为决策。</w:t>
      </w:r>
      <w:r w:rsidRPr="00033898">
        <w:t xml:space="preserve">Reflect </w:t>
      </w:r>
      <w:r w:rsidRPr="00033898">
        <w:t>层生成的原始情绪冲击不会直接写入最终信任值，而是作为输入进入</w:t>
      </w:r>
      <w:r w:rsidRPr="00033898">
        <w:t xml:space="preserve"> Plan </w:t>
      </w:r>
      <w:r w:rsidRPr="00033898">
        <w:t>层。</w:t>
      </w:r>
      <w:r w:rsidRPr="00033898">
        <w:t xml:space="preserve">Plan </w:t>
      </w:r>
      <w:r w:rsidRPr="00033898">
        <w:t>层根据基线信任、冲击锚点、消费者类型敏感度和恢复机制计算新的信任状态。信任值确定后，</w:t>
      </w:r>
      <w:r w:rsidRPr="00033898">
        <w:t xml:space="preserve">Agent </w:t>
      </w:r>
      <w:r w:rsidRPr="00033898">
        <w:t>再基于当前状态判断是否购买、是否发帖以及如何表达。该阶段将</w:t>
      </w:r>
      <w:r w:rsidRPr="00033898">
        <w:t>“</w:t>
      </w:r>
      <w:r w:rsidRPr="00033898">
        <w:t>语义解释</w:t>
      </w:r>
      <w:r w:rsidRPr="00033898">
        <w:t>”</w:t>
      </w:r>
      <w:r w:rsidRPr="00033898">
        <w:t>和</w:t>
      </w:r>
      <w:r w:rsidRPr="00033898">
        <w:t>“</w:t>
      </w:r>
      <w:r w:rsidRPr="00033898">
        <w:t>心理状态更新</w:t>
      </w:r>
      <w:r w:rsidRPr="00033898">
        <w:t>”</w:t>
      </w:r>
      <w:r w:rsidRPr="00033898">
        <w:t>分离，使信任变化既能吸收自然语言信息，又保持可追踪和可复核。</w:t>
      </w:r>
    </w:p>
    <w:p w14:paraId="3F2C7FB4" w14:textId="3FFD580F" w:rsidR="00033898" w:rsidRPr="00033898" w:rsidRDefault="00033898" w:rsidP="00033898">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(t)=Plan(</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(t-1),</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,Ancho</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w:rPr>
              <w:i/>
            </w:rPr>
            <w:br/>
          </m:r>
        </m:oMath>
      </m:oMathPara>
    </w:p>
    <w:p w14:paraId="292BF58F" w14:textId="2AAD4239" w:rsidR="00033898" w:rsidRPr="00033898" w:rsidRDefault="00033898" w:rsidP="00033898">
      <w:r w:rsidRPr="00033898">
        <w:t>其中，</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(t-1)</m:t>
        </m:r>
      </m:oMath>
      <w:r w:rsidRPr="00033898">
        <w:t xml:space="preserve"> </w:t>
      </w:r>
      <w:r w:rsidRPr="00033898">
        <w:t>表示上一时间步信任状态，</w:t>
      </w:r>
      <m:oMath>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oMath>
      <w:r w:rsidRPr="00033898">
        <w:t xml:space="preserve"> </w:t>
      </w:r>
      <w:r w:rsidRPr="00033898">
        <w:t>表示消费者类型，</w:t>
      </w:r>
      <m:oMath>
        <m:r>
          <w:rPr>
            <w:rFonts w:ascii="Cambria Math" w:hAnsi="Cambria Math"/>
          </w:rPr>
          <m:t>Ancho</m:t>
        </m:r>
        <m:sSub>
          <m:sSubPr>
            <m:ctrlPr>
              <w:rPr>
                <w:rFonts w:ascii="Cambria Math" w:hAnsi="Cambria Math"/>
              </w:rPr>
            </m:ctrlPr>
          </m:sSubPr>
          <m:e>
            <m:r>
              <w:rPr>
                <w:rFonts w:ascii="Cambria Math" w:hAnsi="Cambria Math"/>
              </w:rPr>
              <m:t>r</m:t>
            </m:r>
          </m:e>
          <m:sub>
            <m:r>
              <w:rPr>
                <w:rFonts w:ascii="Cambria Math" w:hAnsi="Cambria Math"/>
              </w:rPr>
              <m:t>i</m:t>
            </m:r>
          </m:sub>
        </m:sSub>
      </m:oMath>
      <w:r w:rsidRPr="00033898">
        <w:t xml:space="preserve"> </w:t>
      </w:r>
      <w:r w:rsidRPr="00033898">
        <w:t>表示冲击锚点，</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033898">
        <w:t xml:space="preserve"> </w:t>
      </w:r>
      <w:r w:rsidRPr="00033898">
        <w:t>表示更新后的信任状态。</w:t>
      </w:r>
    </w:p>
    <w:p w14:paraId="16782846" w14:textId="7F441967" w:rsidR="00033898" w:rsidRPr="00033898" w:rsidRDefault="00033898" w:rsidP="00033898">
      <w:r w:rsidRPr="00033898">
        <w:t>第五阶段是</w:t>
      </w:r>
      <w:r w:rsidR="005B5270">
        <w:rPr>
          <w:rFonts w:hint="eastAsia"/>
        </w:rPr>
        <w:t>执行层（</w:t>
      </w:r>
      <w:r w:rsidR="005B5270">
        <w:rPr>
          <w:rFonts w:hint="eastAsia"/>
        </w:rPr>
        <w:t>invoke</w:t>
      </w:r>
      <w:r w:rsidR="005B5270">
        <w:rPr>
          <w:rFonts w:hint="eastAsia"/>
        </w:rPr>
        <w:t>）</w:t>
      </w:r>
      <w:r w:rsidRPr="00033898">
        <w:t>。消费者</w:t>
      </w:r>
      <w:r w:rsidR="005826F3">
        <w:t>智能体</w:t>
      </w:r>
      <w:r w:rsidRPr="00033898">
        <w:t>在该阶段将购买状态、发帖状态和生成内容写入自身状态。如果</w:t>
      </w:r>
      <w:r w:rsidR="005826F3">
        <w:t>智能体</w:t>
      </w:r>
      <w:r w:rsidRPr="00033898">
        <w:t>选择购买，则其行为进入宏观采纳统计；如果</w:t>
      </w:r>
      <w:r w:rsidR="005826F3">
        <w:t>智能体</w:t>
      </w:r>
      <w:r w:rsidRPr="00033898">
        <w:t>选择发帖，则其生成的</w:t>
      </w:r>
      <w:r w:rsidRPr="00033898">
        <w:t xml:space="preserve"> UGC </w:t>
      </w:r>
      <w:r w:rsidRPr="00033898">
        <w:t>进入待传播集合。购买和发帖是两个相关但不等同的行为输出，消费者可能因便利、价格或习惯因素继续购买，但不公开表达支持；也可能在购买意向不强时，因情绪唤醒较高而发帖批评或转发。</w:t>
      </w:r>
    </w:p>
    <w:p w14:paraId="1AADB72F" w14:textId="44B8FFAF" w:rsidR="00033898" w:rsidRPr="00033898" w:rsidRDefault="00033898" w:rsidP="00033898">
      <m:oMathPara>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=Invoke(</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r>
            <m:rPr>
              <m:sty m:val="p"/>
            </m:rPr>
            <w:rPr>
              <w:rFonts w:ascii="Cambria Math" w:hAnsi="Cambria Math"/>
            </w:rPr>
            <m:t>Δ</m:t>
          </m:r>
          <m:sSubSup>
            <m:sSubSupPr>
              <m:ctrlPr>
                <w:rPr>
                  <w:rFonts w:ascii="Cambria Math" w:hAnsi="Cambria Math"/>
                </w:rPr>
              </m:ctrlPr>
            </m:sSubSupPr>
            <m:e>
              <m:r>
                <w:rPr>
                  <w:rFonts w:ascii="Cambria Math" w:hAnsi="Cambria Math"/>
                </w:rPr>
                <m:t>T</m:t>
              </m:r>
            </m:e>
            <m:sub>
              <m:r>
                <w:rPr>
                  <w:rFonts w:ascii="Cambria Math" w:hAnsi="Cambria Math"/>
                </w:rPr>
                <m:t>i,t</m:t>
              </m:r>
            </m:sub>
            <m:sup>
              <m:r>
                <w:rPr>
                  <w:rFonts w:ascii="Cambria Math" w:hAnsi="Cambria Math"/>
                </w:rPr>
                <m:t>raw</m:t>
              </m:r>
            </m:sup>
          </m:sSubSup>
          <m:r>
            <w:rPr>
              <w:rFonts w:ascii="Cambria Math" w:hAnsi="Cambria Math"/>
            </w:rPr>
            <m:t>,Typ</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,Ob</m:t>
          </m:r>
          <m:sSub>
            <m:sSubPr>
              <m:ctrlPr>
                <w:rPr>
                  <w:rFonts w:ascii="Cambria Math" w:hAnsi="Cambria Math"/>
                </w:rPr>
              </m:ctrlPr>
            </m:sSubPr>
            <m:e>
              <m:r>
                <w:rPr>
                  <w:rFonts w:ascii="Cambria Math" w:hAnsi="Cambria Math"/>
                </w:rPr>
                <m:t>s</m:t>
              </m:r>
            </m:e>
            <m:sub>
              <m:r>
                <w:rPr>
                  <w:rFonts w:ascii="Cambria Math" w:hAnsi="Cambria Math"/>
                </w:rPr>
                <m:t>i,t</m:t>
              </m:r>
            </m:sub>
          </m:sSub>
          <m:r>
            <w:rPr>
              <w:rFonts w:ascii="Cambria Math" w:hAnsi="Cambria Math"/>
            </w:rPr>
            <m:t>)</m:t>
          </m:r>
        </m:oMath>
      </m:oMathPara>
    </w:p>
    <w:p w14:paraId="155950EE" w14:textId="504044F7" w:rsidR="00033898" w:rsidRPr="00033898" w:rsidRDefault="00033898" w:rsidP="00033898">
      <w:r w:rsidRPr="00033898">
        <w:t>其中，</w:t>
      </w:r>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033898">
        <w:t xml:space="preserve"> </w:t>
      </w:r>
      <w:r w:rsidRPr="00033898">
        <w:t>包括购买状态、发帖状态和可能生成的社交文本。</w:t>
      </w:r>
    </w:p>
    <w:p w14:paraId="1E827F8C" w14:textId="4AD9F0E2" w:rsidR="00033898" w:rsidRPr="00033898" w:rsidRDefault="00033898" w:rsidP="00033898">
      <w:r w:rsidRPr="00033898">
        <w:t>第六阶段是</w:t>
      </w:r>
      <w:r w:rsidR="004B7516" w:rsidRPr="00033898">
        <w:t>社交网络路由</w:t>
      </w:r>
      <w:r w:rsidRPr="00033898">
        <w:t>，系统收集本</w:t>
      </w:r>
      <w:r w:rsidRPr="00033898">
        <w:t xml:space="preserve"> Tick </w:t>
      </w:r>
      <w:r w:rsidRPr="00033898">
        <w:t>中所有</w:t>
      </w:r>
      <w:r w:rsidR="005826F3">
        <w:t>智能体</w:t>
      </w:r>
      <w:r w:rsidRPr="00033898">
        <w:t>生成的帖子，并沿有向</w:t>
      </w:r>
      <w:r w:rsidRPr="00033898">
        <w:t xml:space="preserve"> BA </w:t>
      </w:r>
      <w:r w:rsidRPr="00033898">
        <w:t>网络传播至其出向邻居。由于社交帖子在本</w:t>
      </w:r>
      <w:r w:rsidRPr="00033898">
        <w:t xml:space="preserve"> Tick </w:t>
      </w:r>
      <w:r w:rsidRPr="00033898">
        <w:t>末端才被写入下游节点信箱，因此接收者会在下一</w:t>
      </w:r>
      <w:r w:rsidRPr="00033898">
        <w:t xml:space="preserve"> Tick </w:t>
      </w:r>
      <w:r w:rsidRPr="00033898">
        <w:t>才处理这些信息。传播时延能够防止同一时间步内的无限递归传播，也使级联深度能够按时间步展开。</w:t>
      </w:r>
    </w:p>
    <w:p w14:paraId="0F63E379" w14:textId="25FAF01C" w:rsidR="00033898" w:rsidRPr="00033898" w:rsidRDefault="00033898" w:rsidP="00033898">
      <m:oMathPara>
        <m:oMath>
          <m:r>
            <w:rPr>
              <w:rFonts w:ascii="Cambria Math" w:hAnsi="Cambria Math"/>
            </w:rPr>
            <m:t>Inbo</m:t>
          </m:r>
          <m:sSub>
            <m:sSubPr>
              <m:ctrlPr>
                <w:rPr>
                  <w:rFonts w:ascii="Cambria Math" w:hAnsi="Cambria Math"/>
                </w:rPr>
              </m:ctrlPr>
            </m:sSubPr>
            <m:e>
              <m:r>
                <w:rPr>
                  <w:rFonts w:ascii="Cambria Math" w:hAnsi="Cambria Math"/>
                </w:rPr>
                <m:t>x</m:t>
              </m:r>
            </m:e>
            <m:sub>
              <m:r>
                <w:rPr>
                  <w:rFonts w:ascii="Cambria Math" w:hAnsi="Cambria Math"/>
                </w:rPr>
                <m:t>j,t+1</m:t>
              </m:r>
            </m:sub>
          </m:sSub>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,if</m:t>
          </m:r>
          <m:r>
            <m:rPr>
              <m:sty m:val="p"/>
            </m:rPr>
            <w:rPr>
              <w:rFonts w:ascii="Cambria Math" w:hAnsi="Cambria Math"/>
            </w:rPr>
            <m:t> </m:t>
          </m:r>
          <m:r>
            <w:rPr>
              <w:rFonts w:ascii="Cambria Math" w:hAnsi="Cambria Math"/>
            </w:rPr>
            <m:t>i→j</m:t>
          </m:r>
        </m:oMath>
      </m:oMathPara>
    </w:p>
    <w:p w14:paraId="061A429F" w14:textId="43F7D7D4" w:rsidR="00033898" w:rsidRPr="00033898" w:rsidRDefault="00033898" w:rsidP="00033898">
      <w:r w:rsidRPr="00033898">
        <w:t>其中，</w:t>
      </w:r>
      <m:oMath>
        <m:r>
          <w:rPr>
            <w:rFonts w:ascii="Cambria Math" w:hAnsi="Cambria Math"/>
          </w:rPr>
          <m:t>Pos</m:t>
        </m:r>
        <m:sSub>
          <m:sSubPr>
            <m:ctrlPr>
              <w:rPr>
                <w:rFonts w:ascii="Cambria Math" w:hAnsi="Cambria Math"/>
              </w:rPr>
            </m:ctrlPr>
          </m:sSubPr>
          <m:e>
            <m:r>
              <w:rPr>
                <w:rFonts w:ascii="Cambria Math" w:hAnsi="Cambria Math"/>
              </w:rPr>
              <m:t>t</m:t>
            </m:r>
          </m:e>
          <m:sub>
            <m:r>
              <w:rPr>
                <w:rFonts w:ascii="Cambria Math" w:hAnsi="Cambria Math"/>
              </w:rPr>
              <m:t>i,t</m:t>
            </m:r>
          </m:sub>
        </m:sSub>
      </m:oMath>
      <w:r w:rsidRPr="00033898">
        <w:t xml:space="preserve"> </w:t>
      </w:r>
      <w:r w:rsidRPr="00033898">
        <w:t>表示消费者</w:t>
      </w:r>
      <w:r w:rsidRPr="00033898">
        <w:t xml:space="preserve"> </w:t>
      </w:r>
      <m:oMath>
        <m:r>
          <w:rPr>
            <w:rFonts w:ascii="Cambria Math" w:hAnsi="Cambria Math"/>
          </w:rPr>
          <m:t>i</m:t>
        </m:r>
      </m:oMath>
      <w:r w:rsidRPr="00033898">
        <w:t>在时间步</w:t>
      </w:r>
      <w:r w:rsidRPr="00033898">
        <w:t xml:space="preserve"> </w:t>
      </w:r>
      <m:oMath>
        <m:r>
          <w:rPr>
            <w:rFonts w:ascii="Cambria Math" w:hAnsi="Cambria Math"/>
          </w:rPr>
          <m:t>t</m:t>
        </m:r>
      </m:oMath>
      <w:r w:rsidRPr="00033898">
        <w:t>生成的社交帖子，</w:t>
      </w:r>
      <m:oMath>
        <m:r>
          <w:rPr>
            <w:rFonts w:ascii="Cambria Math" w:hAnsi="Cambria Math"/>
          </w:rPr>
          <m:t>i→j</m:t>
        </m:r>
      </m:oMath>
      <w:r w:rsidRPr="00033898">
        <w:t xml:space="preserve"> </w:t>
      </w:r>
      <w:r w:rsidRPr="00033898">
        <w:t>表示从消费者</w:t>
      </w:r>
      <w:r w:rsidRPr="00033898">
        <w:t xml:space="preserve"> </w:t>
      </w:r>
      <m:oMath>
        <m:r>
          <w:rPr>
            <w:rFonts w:ascii="Cambria Math" w:hAnsi="Cambria Math"/>
          </w:rPr>
          <m:t>i</m:t>
        </m:r>
      </m:oMath>
      <w:r w:rsidRPr="00033898">
        <w:t>到消费者</w:t>
      </w:r>
      <w:r w:rsidRPr="00033898">
        <w:t xml:space="preserve"> </w:t>
      </w:r>
      <m:oMath>
        <m:r>
          <w:rPr>
            <w:rFonts w:ascii="Cambria Math" w:hAnsi="Cambria Math"/>
          </w:rPr>
          <m:t>j</m:t>
        </m:r>
      </m:oMath>
      <w:r w:rsidRPr="00033898">
        <w:t>的有向传播边。该表达说明，个体发帖不会在当前时间步立即引发无限级联，而是在下一时间步成为邻居节点的观察输入。</w:t>
      </w:r>
    </w:p>
    <w:p w14:paraId="4EB15359" w14:textId="4AE99B90" w:rsidR="00033898" w:rsidRPr="00033898" w:rsidRDefault="00033898" w:rsidP="00033898">
      <w:pPr>
        <w:pStyle w:val="3"/>
      </w:pPr>
      <w:r w:rsidRPr="00033898">
        <w:lastRenderedPageBreak/>
        <w:t>四层耦合关系</w:t>
      </w:r>
    </w:p>
    <w:p w14:paraId="03D76736" w14:textId="77777777" w:rsidR="00033898" w:rsidRPr="00033898" w:rsidRDefault="00033898" w:rsidP="00033898">
      <w:r w:rsidRPr="00033898">
        <w:t>单</w:t>
      </w:r>
      <w:r w:rsidRPr="00033898">
        <w:t xml:space="preserve"> Tick </w:t>
      </w:r>
      <w:r w:rsidRPr="00033898">
        <w:t>机制闭环进一步体现为心理层、语义层、结构层和策略层之间的动态耦合。四层并不是彼此独立的模块，而是在每一时间步中共同决定消费者信任状态、行为输出和信息扩散路径。心理层解释消费者为何对同一信息产生不同反应，语义层解释信息为何具有不同冲击强度，结构层解释个体反应如何进入群体传播，策略层解释企业回应如何改变信息输入和传播起点。</w:t>
      </w:r>
    </w:p>
    <w:p w14:paraId="799F28FA" w14:textId="203FCBE4" w:rsidR="00033898" w:rsidRPr="00033898" w:rsidRDefault="00033898" w:rsidP="00033898">
      <w:r w:rsidRPr="00033898">
        <w:t>心理层是模型的个体反应基础。消费者</w:t>
      </w:r>
      <w:r w:rsidR="005826F3">
        <w:t>智能体</w:t>
      </w:r>
      <w:r w:rsidRPr="00033898">
        <w:t>具有不同绿色消费类型、基线信任、当前信任状态、情绪反应和行为倾向。不同消费者对绿色信息的卷入程度、对漂绿争议的敏感度以及对企业澄清的接受可能性并不相同。因此，心理层的作用是将消费者异质性引入信任更新过程，使同一条信息不会对所有</w:t>
      </w:r>
      <w:r w:rsidR="005826F3">
        <w:t>智能体</w:t>
      </w:r>
      <w:r w:rsidRPr="00033898">
        <w:t>产生同质影响。消费者类型差异进入模型后，信息冲击需要经过类型敏感度调节，最终才能转化为信任变化。</w:t>
      </w:r>
    </w:p>
    <w:p w14:paraId="69F3FF05" w14:textId="77777777" w:rsidR="00033898" w:rsidRPr="00033898" w:rsidRDefault="00033898" w:rsidP="00033898">
      <w:r w:rsidRPr="00033898">
        <w:t>语义层是心理层的输入转换机制。外部事件、企业澄清和社交帖子首先以自然语言文本形式存在，不能直接等同于信任增减。语义层通过对信息的情绪效价、唤醒强度、可信度、证据强度和主题一致性进行解析，将文本内容转化为</w:t>
      </w:r>
      <w:r w:rsidRPr="00033898">
        <w:t xml:space="preserve"> Reflect </w:t>
      </w:r>
      <w:r w:rsidRPr="00033898">
        <w:t>层的原始情绪冲击。该层的作用在于避免将信息传播简化为固定概率或固定正负值，使消费者反应能够基于具体文本内容产生差异。</w:t>
      </w:r>
    </w:p>
    <w:p w14:paraId="508B5AED" w14:textId="5252F0A0" w:rsidR="00033898" w:rsidRPr="00033898" w:rsidRDefault="00033898" w:rsidP="00033898">
      <w:r w:rsidRPr="00033898">
        <w:t>结构层决定信息和行为的可达路径。消费者</w:t>
      </w:r>
      <w:r w:rsidR="005826F3">
        <w:t>智能体</w:t>
      </w:r>
      <w:r w:rsidRPr="00033898">
        <w:t>的信任变化和发帖行为只有进入社交网络后，才可能对其他消费者产生影响。有向</w:t>
      </w:r>
      <w:r w:rsidRPr="00033898">
        <w:t xml:space="preserve"> BA </w:t>
      </w:r>
      <w:r w:rsidRPr="00033898">
        <w:t>网络通过出度、入度和节点位置差异，刻画不同消费者在传播结构中的影响能力。高出度节点具有更强一阶触达能力，普通节点则更多承担局部扩散和重复暴露功能。结构层因此将个体层面的心理反应转化为中观层面的级联传播，使信任损耗和信任修复不再只是个体状态变化，而是能够沿网络路径扩展为群体动态。</w:t>
      </w:r>
    </w:p>
    <w:p w14:paraId="0D2C1675" w14:textId="77777777" w:rsidR="00033898" w:rsidRPr="00033898" w:rsidRDefault="00033898" w:rsidP="00033898">
      <w:r w:rsidRPr="00033898">
        <w:t>策略层是企业干预进入模型的接口。企业通过内容、渠道和时机三个维度设计澄清策略，但企业策略不能直接覆盖消费者心理状态。澄清信息需要先进入目标节点的信息集合，再经由语义层解释、心理层更新和结构层传播，才可能影响宏观信任轨迹。策略层的作用是改变信息输入的内容质量、初始接收节点和进入系统的时间窗口，而不是预设修复结果。</w:t>
      </w:r>
    </w:p>
    <w:p w14:paraId="6F66509B" w14:textId="77777777" w:rsidR="00033898" w:rsidRPr="00033898" w:rsidRDefault="00033898" w:rsidP="00033898">
      <w:r w:rsidRPr="00033898">
        <w:t>四层之间的耦合关系可以表示为：</w:t>
      </w:r>
    </w:p>
    <w:p w14:paraId="432F3CCD" w14:textId="26DA2C21" w:rsidR="00033898" w:rsidRPr="00033898" w:rsidRDefault="00033898" w:rsidP="00033898">
      <m:oMathPara>
        <m:oMath>
          <m:r>
            <w:rPr>
              <w:rFonts w:ascii="Cambria Math" w:hAnsi="Cambria Math"/>
            </w:rPr>
            <w:lastRenderedPageBreak/>
            <m:t>Strateg</m:t>
          </m:r>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r>
            <w:rPr>
              <w:rFonts w:ascii="Cambria Math" w:hAnsi="Cambria Math"/>
            </w:rPr>
            <m:t>→Reflec</m:t>
          </m:r>
          <m:sSub>
            <m:sSubPr>
              <m:ctrlPr>
                <w:rPr>
                  <w:rFonts w:ascii="Cambria Math" w:hAnsi="Cambria Math"/>
                </w:rPr>
              </m:ctrlPr>
            </m:sSubPr>
            <m:e>
              <m:r>
                <w:rPr>
                  <w:rFonts w:ascii="Cambria Math" w:hAnsi="Cambria Math"/>
                </w:rPr>
                <m:t>t</m:t>
              </m:r>
            </m:e>
            <m:sub>
              <m:r>
                <w:rPr>
                  <w:rFonts w:ascii="Cambria Math" w:hAnsi="Cambria Math"/>
                </w:rPr>
                <m:t>i,t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(t)→Actio</m:t>
          </m:r>
          <m:sSub>
            <m:sSubPr>
              <m:ctrlPr>
                <w:rPr>
                  <w:rFonts w:ascii="Cambria Math" w:hAnsi="Cambria Math"/>
                </w:rPr>
              </m:ctrlPr>
            </m:sSubPr>
            <m:e>
              <m:r>
                <w:rPr>
                  <w:rFonts w:ascii="Cambria Math" w:hAnsi="Cambria Math"/>
                </w:rPr>
                <m:t>n</m:t>
              </m:r>
            </m:e>
            <m:sub>
              <m:r>
                <w:rPr>
                  <w:rFonts w:ascii="Cambria Math" w:hAnsi="Cambria Math"/>
                </w:rPr>
                <m:t>i,t</m:t>
              </m:r>
            </m:sub>
          </m:sSub>
          <m:r>
            <w:rPr>
              <w:rFonts w:ascii="Cambria Math" w:hAnsi="Cambria Math"/>
            </w:rPr>
            <m:t>→Networ</m:t>
          </m:r>
          <m:sSub>
            <m:sSubPr>
              <m:ctrlPr>
                <w:rPr>
                  <w:rFonts w:ascii="Cambria Math" w:hAnsi="Cambria Math"/>
                </w:rPr>
              </m:ctrlPr>
            </m:sSubPr>
            <m:e>
              <m:r>
                <w:rPr>
                  <w:rFonts w:ascii="Cambria Math" w:hAnsi="Cambria Math"/>
                </w:rPr>
                <m:t>k</m:t>
              </m:r>
            </m:e>
            <m:sub>
              <m:r>
                <w:rPr>
                  <w:rFonts w:ascii="Cambria Math" w:hAnsi="Cambria Math"/>
                </w:rPr>
                <m:t>t+1</m:t>
              </m:r>
            </m:sub>
          </m:sSub>
        </m:oMath>
      </m:oMathPara>
    </w:p>
    <w:p w14:paraId="063C4CEF" w14:textId="6B0CF2ED" w:rsidR="00033898" w:rsidRPr="00033898" w:rsidRDefault="00033898" w:rsidP="00033898">
      <w:r w:rsidRPr="00033898">
        <w:t>其中，</w:t>
      </w:r>
      <m:oMath>
        <m:r>
          <w:rPr>
            <w:rFonts w:ascii="Cambria Math" w:hAnsi="Cambria Math"/>
          </w:rPr>
          <m:t>Strateg</m:t>
        </m:r>
        <m:sSub>
          <m:sSubPr>
            <m:ctrlPr>
              <w:rPr>
                <w:rFonts w:ascii="Cambria Math" w:hAnsi="Cambria Math"/>
              </w:rPr>
            </m:ctrlPr>
          </m:sSubPr>
          <m:e>
            <m:r>
              <w:rPr>
                <w:rFonts w:ascii="Cambria Math" w:hAnsi="Cambria Math"/>
              </w:rPr>
              <m:t>y</m:t>
            </m:r>
          </m:e>
          <m:sub>
            <m:r>
              <w:rPr>
                <w:rFonts w:ascii="Cambria Math" w:hAnsi="Cambria Math"/>
              </w:rPr>
              <m:t>t</m:t>
            </m:r>
          </m:sub>
        </m:sSub>
      </m:oMath>
      <w:r w:rsidRPr="00033898">
        <w:t xml:space="preserve"> </w:t>
      </w:r>
      <w:r w:rsidRPr="00033898">
        <w:t>表示企业策略，</w:t>
      </w:r>
      <m:oMath>
        <m:sSubSup>
          <m:sSubSupPr>
            <m:ctrlPr>
              <w:rPr>
                <w:rFonts w:ascii="Cambria Math" w:hAnsi="Cambria Math"/>
              </w:rPr>
            </m:ctrlPr>
          </m:sSubSupPr>
          <m:e>
            <m:r>
              <w:rPr>
                <w:rFonts w:ascii="Cambria Math" w:hAnsi="Cambria Math"/>
              </w:rPr>
              <m:t>M</m:t>
            </m:r>
          </m:e>
          <m:sub>
            <m:r>
              <w:rPr>
                <w:rFonts w:ascii="Cambria Math" w:hAnsi="Cambria Math"/>
              </w:rPr>
              <m:t>i,t</m:t>
            </m:r>
          </m:sub>
          <m:sup>
            <m:r>
              <w:rPr>
                <w:rFonts w:ascii="Cambria Math" w:hAnsi="Cambria Math"/>
              </w:rPr>
              <m:t>clar</m:t>
            </m:r>
          </m:sup>
        </m:sSubSup>
      </m:oMath>
      <w:r w:rsidRPr="00033898">
        <w:t xml:space="preserve"> </w:t>
      </w:r>
      <w:r w:rsidRPr="00033898">
        <w:t>表示策略层注入的澄清信息，</w:t>
      </w:r>
      <m:oMath>
        <m:r>
          <w:rPr>
            <w:rFonts w:ascii="Cambria Math" w:hAnsi="Cambria Math"/>
          </w:rPr>
          <m:t>Reflec</m:t>
        </m:r>
        <m:sSub>
          <m:sSubPr>
            <m:ctrlPr>
              <w:rPr>
                <w:rFonts w:ascii="Cambria Math" w:hAnsi="Cambria Math"/>
              </w:rPr>
            </m:ctrlPr>
          </m:sSubPr>
          <m:e>
            <m:r>
              <w:rPr>
                <w:rFonts w:ascii="Cambria Math" w:hAnsi="Cambria Math"/>
              </w:rPr>
              <m:t>t</m:t>
            </m:r>
          </m:e>
          <m:sub>
            <m:r>
              <w:rPr>
                <w:rFonts w:ascii="Cambria Math" w:hAnsi="Cambria Math"/>
              </w:rPr>
              <m:t>i,t</m:t>
            </m:r>
          </m:sub>
        </m:sSub>
      </m:oMath>
      <w:r w:rsidRPr="00033898">
        <w:t xml:space="preserve"> </w:t>
      </w:r>
      <w:r w:rsidRPr="00033898">
        <w:t>表示消费者对信息的语义与情绪评估，</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(t)</m:t>
        </m:r>
      </m:oMath>
      <w:r w:rsidRPr="00033898">
        <w:t xml:space="preserve"> </w:t>
      </w:r>
      <w:r w:rsidRPr="00033898">
        <w:t>表示更新后的信任状态，</w:t>
      </w:r>
      <m:oMath>
        <m:r>
          <w:rPr>
            <w:rFonts w:ascii="Cambria Math" w:hAnsi="Cambria Math"/>
          </w:rPr>
          <m:t>Actio</m:t>
        </m:r>
        <m:sSub>
          <m:sSubPr>
            <m:ctrlPr>
              <w:rPr>
                <w:rFonts w:ascii="Cambria Math" w:hAnsi="Cambria Math"/>
              </w:rPr>
            </m:ctrlPr>
          </m:sSubPr>
          <m:e>
            <m:r>
              <w:rPr>
                <w:rFonts w:ascii="Cambria Math" w:hAnsi="Cambria Math"/>
              </w:rPr>
              <m:t>n</m:t>
            </m:r>
          </m:e>
          <m:sub>
            <m:r>
              <w:rPr>
                <w:rFonts w:ascii="Cambria Math" w:hAnsi="Cambria Math"/>
              </w:rPr>
              <m:t>i,t</m:t>
            </m:r>
          </m:sub>
        </m:sSub>
      </m:oMath>
      <w:r w:rsidRPr="00033898">
        <w:t xml:space="preserve"> </w:t>
      </w:r>
      <w:r w:rsidRPr="00033898">
        <w:t>表示购买和发帖行为，</w:t>
      </w:r>
      <m:oMath>
        <m:r>
          <w:rPr>
            <w:rFonts w:ascii="Cambria Math" w:hAnsi="Cambria Math"/>
          </w:rPr>
          <m:t>Networ</m:t>
        </m:r>
        <m:sSub>
          <m:sSubPr>
            <m:ctrlPr>
              <w:rPr>
                <w:rFonts w:ascii="Cambria Math" w:hAnsi="Cambria Math"/>
              </w:rPr>
            </m:ctrlPr>
          </m:sSubPr>
          <m:e>
            <m:r>
              <w:rPr>
                <w:rFonts w:ascii="Cambria Math" w:hAnsi="Cambria Math"/>
              </w:rPr>
              <m:t>k</m:t>
            </m:r>
          </m:e>
          <m:sub>
            <m:r>
              <w:rPr>
                <w:rFonts w:ascii="Cambria Math" w:hAnsi="Cambria Math"/>
              </w:rPr>
              <m:t>t+1</m:t>
            </m:r>
          </m:sub>
        </m:sSub>
      </m:oMath>
      <w:r w:rsidRPr="00033898">
        <w:t xml:space="preserve"> </w:t>
      </w:r>
      <w:r w:rsidRPr="00033898">
        <w:t>表示行为输出在下一时间步通过网络传播后的信息环境。</w:t>
      </w:r>
    </w:p>
    <w:p w14:paraId="526012BD" w14:textId="320274BB" w:rsidR="00033898" w:rsidRPr="00033898" w:rsidRDefault="00033898" w:rsidP="00033898">
      <w:r w:rsidRPr="00033898">
        <w:t>心理层与语义层之间的耦合体现为</w:t>
      </w:r>
      <w:r w:rsidR="00C172AD">
        <w:rPr>
          <w:rFonts w:hint="eastAsia"/>
        </w:rPr>
        <w:t>在</w:t>
      </w:r>
      <w:r w:rsidRPr="00033898">
        <w:t>信息的情绪效价、唤醒强度、可信度和证据强度会影响</w:t>
      </w:r>
      <w:r w:rsidRPr="00033898">
        <w:t xml:space="preserve"> Reflect </w:t>
      </w:r>
      <w:r w:rsidRPr="00033898">
        <w:t>层输出，但消费者类型、既有信任状态和历史记忆会改变其解释方式。积极绿色消费者可能对漂绿信息产生更强背叛感，非绿色消费者则可能因环保卷入较低而反应有限。由此，语义层提供信息属性，心理层提供解释边界，二者共同决定原始情绪冲击和最终信任变化。</w:t>
      </w:r>
    </w:p>
    <w:p w14:paraId="4ABBB30D" w14:textId="754CF279" w:rsidR="00033898" w:rsidRPr="00033898" w:rsidRDefault="00033898" w:rsidP="00033898">
      <w:r w:rsidRPr="00033898">
        <w:t>语义层与结构层之间的耦合体现</w:t>
      </w:r>
      <w:r w:rsidR="00D02027">
        <w:rPr>
          <w:rFonts w:hint="eastAsia"/>
        </w:rPr>
        <w:t>在</w:t>
      </w:r>
      <w:r w:rsidRPr="00033898">
        <w:t>社交帖子是消费者基于自身信任状态和情绪反应生成的再解释文本。该文本进入社交网络后，又成为其他消费者下一时间步的语义输入。由此，结构层传播的不是固定信息包，而是经由</w:t>
      </w:r>
      <w:r w:rsidR="005826F3">
        <w:t>智能体</w:t>
      </w:r>
      <w:r w:rsidRPr="00033898">
        <w:t>理解与表达后形成的</w:t>
      </w:r>
      <w:r w:rsidRPr="00033898">
        <w:t>UGC</w:t>
      </w:r>
      <w:r w:rsidRPr="00033898">
        <w:t>，传播过程中可能出现内容变异、证据衰减和主题漂移。</w:t>
      </w:r>
    </w:p>
    <w:p w14:paraId="1DD0E420" w14:textId="0B2C6603" w:rsidR="00033898" w:rsidRPr="00033898" w:rsidRDefault="00033898" w:rsidP="00033898">
      <w:r w:rsidRPr="00033898">
        <w:t>结构层与策略层之间的耦合体现</w:t>
      </w:r>
      <w:r w:rsidR="008F5B2F">
        <w:rPr>
          <w:rFonts w:hint="eastAsia"/>
        </w:rPr>
        <w:t>在</w:t>
      </w:r>
      <w:r w:rsidRPr="00033898">
        <w:t>企业澄清的内容相同，但投放节点不同，后续扩散路径也不同。</w:t>
      </w:r>
      <w:r w:rsidR="00A612D5">
        <w:rPr>
          <w:rFonts w:hint="eastAsia"/>
        </w:rPr>
        <w:t>中心</w:t>
      </w:r>
      <w:r w:rsidR="007323AD">
        <w:rPr>
          <w:rFonts w:hint="eastAsia"/>
        </w:rPr>
        <w:t>节点</w:t>
      </w:r>
      <w:r w:rsidRPr="00033898">
        <w:t>投放使澄清更可能通过高出度节点进入更多邻居的信息环境；随机投放则可能落在低出度节点，使澄清难以继续传播。但结构优势只提高可达性，不保证说服效果。目标节点是否接受澄清，仍取决于语义层对证据和主题相关性的判断，以及心理层对企业信任的更新结果。</w:t>
      </w:r>
    </w:p>
    <w:p w14:paraId="71CC5067" w14:textId="59450D6A" w:rsidR="00033898" w:rsidRPr="00033898" w:rsidRDefault="00033898" w:rsidP="00033898">
      <w:r w:rsidRPr="00033898">
        <w:t>心理层与结构层之间的耦合体现</w:t>
      </w:r>
      <w:r w:rsidR="002A5FB6">
        <w:rPr>
          <w:rFonts w:hint="eastAsia"/>
        </w:rPr>
        <w:t>在</w:t>
      </w:r>
      <w:r w:rsidRPr="00033898">
        <w:t>消费者受到信息冲击后，是否发帖取决于其信任变化、情绪强度和表达倾向；而发帖能否影响更多人，则取决于其出度和网络位置。一个高敏感度但低出度的消费者可能产生强烈负面反应，却只能影响少数邻居；一个中等敏感度但高出度的消费者可能产生较弱反应，却因结构位置而形成更大传播范围。该机制使模型能够区分</w:t>
      </w:r>
      <w:r w:rsidRPr="00033898">
        <w:t>“</w:t>
      </w:r>
      <w:r w:rsidRPr="00033898">
        <w:t>心理强反应</w:t>
      </w:r>
      <w:r w:rsidRPr="00033898">
        <w:t>”</w:t>
      </w:r>
      <w:r w:rsidRPr="00033898">
        <w:t>和</w:t>
      </w:r>
      <w:r w:rsidRPr="00033898">
        <w:t>“</w:t>
      </w:r>
      <w:r w:rsidRPr="00033898">
        <w:t>结构强影响</w:t>
      </w:r>
      <w:r w:rsidRPr="00033898">
        <w:t>”</w:t>
      </w:r>
      <w:r w:rsidRPr="00033898">
        <w:t>两类不同机制。</w:t>
      </w:r>
    </w:p>
    <w:p w14:paraId="463562C6" w14:textId="2389AAF8" w:rsidR="00033898" w:rsidRPr="00033898" w:rsidRDefault="00033898" w:rsidP="00033898">
      <w:r w:rsidRPr="00033898">
        <w:t>策略层与心理层之间的耦合体现</w:t>
      </w:r>
      <w:r w:rsidR="0095494C">
        <w:rPr>
          <w:rFonts w:hint="eastAsia"/>
        </w:rPr>
        <w:t>在</w:t>
      </w:r>
      <w:r w:rsidRPr="00033898">
        <w:t>即时澄清可能在负面锚点尚未完全形成时进入消费者判断；延迟澄清则面对已经下降的信任状态和累积的负面记忆。由于信任更新机制包含冲击锚点和恢复约束，同一澄清内容在不同时间进入系统</w:t>
      </w:r>
      <w:r w:rsidRPr="00033898">
        <w:lastRenderedPageBreak/>
        <w:t>时，可能产生不同修复效果。危机沟通中，澄清时机、证据强度和背书组合会影响恢复速度、二次伤害风险与长期采纳，这说明策略效果必须放在动态信任状态中理解。</w:t>
      </w:r>
    </w:p>
    <w:p w14:paraId="091B1A61" w14:textId="77777777" w:rsidR="00033898" w:rsidRPr="00033898" w:rsidRDefault="00033898" w:rsidP="00033898">
      <w:r w:rsidRPr="00033898">
        <w:t>四层耦合还形成反馈回路。企业澄清改变目标节点的信息环境，目标节点经由语义评估和信任更新生成行为输出，行为输出又通过网络传播成为其他节点的新信息输入。负面事件同样如此：外部负面信息首先冲击消费者信任，部分消费者生成负面</w:t>
      </w:r>
      <w:r w:rsidRPr="00033898">
        <w:t xml:space="preserve"> UGC</w:t>
      </w:r>
      <w:r w:rsidRPr="00033898">
        <w:t>，负面</w:t>
      </w:r>
      <w:r w:rsidRPr="00033898">
        <w:t xml:space="preserve"> UGC </w:t>
      </w:r>
      <w:r w:rsidRPr="00033898">
        <w:t>沿网络传播后进一步影响其他消费者，并可能延长信任恢复时间。因此，宏观信任轨迹不是外部事件一次性冲击后的自然结果，而是多轮语义解释、心理更新和网络反馈共同作用的结果。</w:t>
      </w:r>
    </w:p>
    <w:p w14:paraId="6FCFA38C" w14:textId="77777777" w:rsidR="00033898" w:rsidRPr="00033898" w:rsidRDefault="00033898" w:rsidP="00033898">
      <w:r w:rsidRPr="00033898">
        <w:t>这一耦合机制也是本研究采用</w:t>
      </w:r>
      <w:r w:rsidRPr="00033898">
        <w:t xml:space="preserve"> GABM </w:t>
      </w:r>
      <w:r w:rsidRPr="00033898">
        <w:t>的关键原因。若只使用传统扩散模型，信息通常被处理为传播概率，难以表达内容可信度、主题一致性和情绪变形；若只使用心理模型，则难以解释个体反应如何通过网络扩散形成群体动态；若只使用网络模型，则难以说明消费者为何对同一信息产生不同反应。</w:t>
      </w:r>
      <w:r w:rsidRPr="00033898">
        <w:t xml:space="preserve">PSSS </w:t>
      </w:r>
      <w:r w:rsidRPr="00033898">
        <w:t>四层耦合使模型能够同时处理自然语言信息、个体信任演化、网络级联和企业策略干预，从而为漂绿危机中的信任损耗与修复提供统一解释框架。</w:t>
      </w:r>
    </w:p>
    <w:p w14:paraId="728CA567" w14:textId="2AB01801" w:rsidR="00E86B80" w:rsidRPr="00E86B80" w:rsidRDefault="00E86B80" w:rsidP="00E86B80">
      <w:commentRangeStart w:id="16"/>
      <w:pPr>
        <w:pStyle w:val="2"/>
      </w:pPr>
      <w:r w:rsidRPr="00E86B80">
        <w:t>本章小结</w:t>
      </w:r>
      <w:commentRangeEnd w:id="16"/>
      <w:r>
        <w:commentReference w:id="16"/>
      </w:r>
    </w:p>
    <w:p w14:paraId="18B25C94" w14:textId="77777777" w:rsidR="00E86B80" w:rsidRPr="00E86B80" w:rsidRDefault="00E86B80" w:rsidP="00E86B80">
      <w:r w:rsidRPr="00E86B80">
        <w:t>本章围绕漂绿情境下消费者信任演化与企业澄清策略效果评估问题，构建了基于</w:t>
      </w:r>
      <w:r w:rsidRPr="00E86B80">
        <w:t xml:space="preserve"> GABM </w:t>
      </w:r>
      <w:r w:rsidRPr="00E86B80">
        <w:t>的模型框架。该框架以</w:t>
      </w:r>
      <w:r w:rsidRPr="00E86B80">
        <w:t>“</w:t>
      </w:r>
      <w:r w:rsidRPr="00E86B80">
        <w:t>心理</w:t>
      </w:r>
      <w:r w:rsidRPr="00E86B80">
        <w:t>—</w:t>
      </w:r>
      <w:r w:rsidRPr="00E86B80">
        <w:t>语义</w:t>
      </w:r>
      <w:r w:rsidRPr="00E86B80">
        <w:t>—</w:t>
      </w:r>
      <w:r w:rsidRPr="00E86B80">
        <w:t>结构</w:t>
      </w:r>
      <w:r w:rsidRPr="00E86B80">
        <w:t>—</w:t>
      </w:r>
      <w:r w:rsidRPr="00E86B80">
        <w:t>策略</w:t>
      </w:r>
      <w:r w:rsidRPr="00E86B80">
        <w:t>”</w:t>
      </w:r>
      <w:r w:rsidRPr="00E86B80">
        <w:t>四层耦合逻辑为主线，将消费者异质性、自然语言信息、社交网络扩散和企业澄清干预纳入同一动态仿真过程。其核心目的在于解释漂绿事件如何通过语义冲击影响消费者信任，消费者反应如何经由社交网络进一步扩散，以及企业回应如何通过内容、渠道和时机组合介入信任修复过程。</w:t>
      </w:r>
    </w:p>
    <w:p w14:paraId="0D964C7F" w14:textId="08546DA3" w:rsidR="00E86B80" w:rsidRPr="00E86B80" w:rsidRDefault="00E86B80" w:rsidP="00E86B80">
      <w:r w:rsidRPr="00E86B80">
        <w:t>首先，本章将消费者异质性转化为</w:t>
      </w:r>
      <w:r w:rsidR="005826F3">
        <w:t>智能体</w:t>
      </w:r>
      <w:r w:rsidRPr="00E86B80">
        <w:t>类型、</w:t>
      </w:r>
      <w:r w:rsidRPr="00E86B80">
        <w:t xml:space="preserve">Persona </w:t>
      </w:r>
      <w:r w:rsidRPr="00E86B80">
        <w:t>约束和敏感度机制。消费者不被视为同质决策个体，而是依据绿色消费卷入、信息关注程度、便利性约束和环境责任认同等差异形成不同类型。</w:t>
      </w:r>
    </w:p>
    <w:p w14:paraId="5A01567D" w14:textId="5CAC01BA" w:rsidR="00E86B80" w:rsidRPr="00E86B80" w:rsidRDefault="00E86B80" w:rsidP="00E86B80">
      <w:r w:rsidRPr="00E86B80">
        <w:t>其次，本章将消费者信任设定为可动态更新的核心状态变量，并构建</w:t>
      </w:r>
      <w:r w:rsidR="00CE5B2E">
        <w:rPr>
          <w:rFonts w:hint="eastAsia"/>
        </w:rPr>
        <w:t>认知层</w:t>
      </w:r>
      <w:r w:rsidRPr="00E86B80">
        <w:t>与</w:t>
      </w:r>
      <w:r w:rsidR="00CE5B2E">
        <w:rPr>
          <w:rFonts w:hint="eastAsia"/>
        </w:rPr>
        <w:t>决策层</w:t>
      </w:r>
      <w:r>
        <w:t>分离的</w:t>
      </w:r>
      <w:r>
        <w:t>分层机制</w:t>
      </w:r>
      <w:r>
        <w:t>。</w:t>
      </w:r>
      <w:r w:rsidR="0055151E">
        <w:rPr>
          <w:rFonts w:hint="eastAsia"/>
        </w:rPr>
        <w:t>认知层</w:t>
      </w:r>
      <w:r w:rsidRPr="00E86B80">
        <w:t>负责对自然语言信息进行语义和情绪评估，生成原始情绪冲击；</w:t>
      </w:r>
      <w:r w:rsidR="00986A16">
        <w:rPr>
          <w:rFonts w:hint="eastAsia"/>
        </w:rPr>
        <w:t>决策层</w:t>
      </w:r>
      <w:r w:rsidRPr="00E86B80">
        <w:t>则根据确定性规则更新信任值，使最终信任变化不由</w:t>
      </w:r>
      <w:r w:rsidRPr="00E86B80">
        <w:t xml:space="preserve"> LLM </w:t>
      </w:r>
      <w:r w:rsidRPr="00E86B80">
        <w:t>直接决定。该设计保留了</w:t>
      </w:r>
      <w:r w:rsidRPr="00E86B80">
        <w:t xml:space="preserve"> GABM 对自然语言信息进行条件化语义评估的能力</w:t>
      </w:r>
      <w:r w:rsidRPr="00E86B80">
        <w:t>，同时通过</w:t>
      </w:r>
      <w:r w:rsidRPr="00E86B80">
        <w:lastRenderedPageBreak/>
        <w:t>类型敏感度、冲击锚点和条件性恢复机制提高信任轨迹的可解释性与可复核性。</w:t>
      </w:r>
    </w:p>
    <w:p w14:paraId="005FD5A7" w14:textId="77777777" w:rsidR="00E86B80" w:rsidRPr="00E86B80" w:rsidRDefault="00E86B80" w:rsidP="00E86B80">
      <w:r w:rsidRPr="00E86B80">
        <w:t>再次，本章将自然语言信息转化为可进入模型计算的语义对象。模型中的信息不再是同质传播概率，而是具有来源、类型、情绪效价、唤醒强度、可信度、证据强度和主题一致性等属性的文本单元。负面高唤醒信息可能造成更强信任损耗，证据充分且主题相关的澄清信息才可能产生修复作用。消费者生成的</w:t>
      </w:r>
      <w:r w:rsidRPr="00E86B80">
        <w:t xml:space="preserve"> UGC </w:t>
      </w:r>
      <w:r w:rsidRPr="00E86B80">
        <w:t>也不是对原始信息的机械复制，而是在个体信任状态、情绪反应和消费者类型作用下形成的再解释文本；因此，信息传播过程被刻画为语义再生产过程，而不仅是状态扩散过程。</w:t>
      </w:r>
    </w:p>
    <w:p w14:paraId="77940BC8" w14:textId="77777777" w:rsidR="00E86B80" w:rsidRPr="00E86B80" w:rsidRDefault="00E86B80" w:rsidP="00E86B80">
      <w:r w:rsidRPr="00E86B80">
        <w:t>随后，本章将社交关系转化为有向</w:t>
      </w:r>
      <w:r w:rsidRPr="00E86B80">
        <w:t xml:space="preserve"> BA </w:t>
      </w:r>
      <w:r w:rsidRPr="00E86B80">
        <w:t>无标度网络、节点角色和级联传播机制。通过出度和入度区分信息发送能力与信息接收能力，高出度节点具有更强一阶触达能力，能够在负面事件或澄清信息扩散中发挥放大作用；普通节点则通过局部互动和重复暴露影响级联持续性。社交传播采用跨</w:t>
      </w:r>
      <w:r w:rsidRPr="00E86B80">
        <w:t xml:space="preserve"> Tick </w:t>
      </w:r>
      <w:r w:rsidRPr="00E86B80">
        <w:t>时延，使消费者在本时间步生成的</w:t>
      </w:r>
      <w:r w:rsidRPr="00E86B80">
        <w:t xml:space="preserve"> UGC </w:t>
      </w:r>
      <w:r w:rsidRPr="00E86B80">
        <w:t>进入下一时间步的邻居感知集合，从而避免同一时间步内的无限递归传播，并使级联深度能够被清晰记录。</w:t>
      </w:r>
    </w:p>
    <w:p w14:paraId="0594E6A1" w14:textId="77777777" w:rsidR="00E86B80" w:rsidRPr="00E86B80" w:rsidRDefault="00E86B80" w:rsidP="00E86B80">
      <w:r w:rsidRPr="00E86B80">
        <w:t>在策略层，本章将企业澄清回应转化为内容、渠道和时机三个维度的组合。内容维度区分理性证据型和情感共情型回应，分别对应证据修复和情绪修复路径；渠道维度区分</w:t>
      </w:r>
      <w:r w:rsidRPr="00E86B80">
        <w:t xml:space="preserve"> Hub </w:t>
      </w:r>
      <w:r w:rsidRPr="00E86B80">
        <w:t>投放和随机投放，用于检验网络结构选择是否影响澄清扩散效率；时机维度区分即时澄清、延迟澄清和不澄清，用于分析危机响应窗口、信任锚定和社交级联对修复效果的影响。企业策略并不直接改变消费者信任，而是作为澄清信息进入目标节点的信息集合，经由语义解释、信任更新和网络传播后形成动态结果。</w:t>
      </w:r>
    </w:p>
    <w:p w14:paraId="3C6070CD" w14:textId="77777777" w:rsidR="00E86B80" w:rsidRPr="00E86B80" w:rsidRDefault="00E86B80" w:rsidP="00E86B80">
      <w:r w:rsidRPr="00E86B80">
        <w:t>最后，本章对模型运行逻辑进行了整合。单</w:t>
      </w:r>
      <w:r w:rsidRPr="00E86B80">
        <w:t xml:space="preserve"> Tick </w:t>
      </w:r>
      <w:r w:rsidRPr="00E86B80">
        <w:t>内，模型按照</w:t>
      </w:r>
      <w:r w:rsidRPr="00E86B80">
        <w:t>“</w:t>
      </w:r>
      <w:r w:rsidRPr="00E86B80">
        <w:t>外部信息输入</w:t>
      </w:r>
      <w:r w:rsidRPr="00E86B80">
        <w:t xml:space="preserve">—Agent </w:t>
      </w:r>
      <w:r w:rsidRPr="00E86B80">
        <w:t>感知</w:t>
      </w:r>
      <w:r w:rsidRPr="00E86B80">
        <w:t>—</w:t>
      </w:r>
      <w:r w:rsidRPr="00E86B80">
        <w:t>语义评估</w:t>
      </w:r>
      <w:r w:rsidRPr="00E86B80">
        <w:t>—</w:t>
      </w:r>
      <w:r w:rsidRPr="00E86B80">
        <w:t>信任更新</w:t>
      </w:r>
      <w:r w:rsidRPr="00E86B80">
        <w:t>—</w:t>
      </w:r>
      <w:r w:rsidRPr="00E86B80">
        <w:t>行为执行</w:t>
      </w:r>
      <w:r w:rsidRPr="00E86B80">
        <w:t>—</w:t>
      </w:r>
      <w:r w:rsidRPr="00E86B80">
        <w:t>网络传播</w:t>
      </w:r>
      <w:r w:rsidRPr="00E86B80">
        <w:t>”</w:t>
      </w:r>
      <w:r w:rsidRPr="00E86B80">
        <w:t>的顺序运行。心理层决定消费者如何受信息影响，语义层决定信息如何被解释，结构层决定信息如何扩散，策略层决定企业干预如何进入系统。四层机制在连续时间步中形成反馈回路：负面事件影响消费者信任，消费者反应生成</w:t>
      </w:r>
      <w:r w:rsidRPr="00E86B80">
        <w:t xml:space="preserve"> UGC</w:t>
      </w:r>
      <w:r w:rsidRPr="00E86B80">
        <w:t>，</w:t>
      </w:r>
      <w:r w:rsidRPr="00E86B80">
        <w:t xml:space="preserve">UGC </w:t>
      </w:r>
      <w:r w:rsidRPr="00E86B80">
        <w:t>沿网络扩散并影响其他消费者；企业澄清则通过内容、渠道和时机组合改变信息环境，并可能经由目标节点形成二次传播。</w:t>
      </w:r>
    </w:p>
    <w:p w14:paraId="5AD438CB" w14:textId="3F24AE82" w:rsidR="00E86B80" w:rsidRPr="00E86B80" w:rsidRDefault="00E86B80" w:rsidP="00E86B80">
      <w:r w:rsidRPr="00E86B80">
        <w:t>综上，本章完成了从研究问题到模型机制的转换：将消费者差异转化为</w:t>
      </w:r>
      <w:r w:rsidR="005826F3">
        <w:t>智能</w:t>
      </w:r>
      <w:r w:rsidR="005826F3">
        <w:lastRenderedPageBreak/>
        <w:t>体</w:t>
      </w:r>
      <w:r w:rsidRPr="00E86B80">
        <w:t>类型、</w:t>
      </w:r>
      <w:r w:rsidRPr="00E86B80">
        <w:t xml:space="preserve">Persona </w:t>
      </w:r>
      <w:r w:rsidRPr="00E86B80">
        <w:t>和敏感度机制，将自然语言信息转化为语义冲击与信任更新输入，将社交关系转化为有向传播网络与级联机制，将企业回应转化为内容、渠道和时机三维策略变量。上述设计为后续仿真系统构建提供了理论框架和机制接口。下一章将在此基础上进一步说明模型如何被实现，包括</w:t>
      </w:r>
      <w:r w:rsidR="005826F3">
        <w:t>智能体</w:t>
      </w:r>
      <w:r w:rsidRPr="00E86B80">
        <w:t>状态空间、信息调度流程、网络生成方法、澄清注入方式、</w:t>
      </w:r>
      <w:r w:rsidRPr="00E86B80">
        <w:t xml:space="preserve">LLM </w:t>
      </w:r>
      <w:r w:rsidRPr="00E86B80">
        <w:t>调用流程、数据记录结构和系统运行过程。</w:t>
      </w:r>
    </w:p>
    <w:p w14:paraId="7BF871F7" w14:textId="6F488847" w:rsidR="00076C77" w:rsidRPr="00E86B80" w:rsidRDefault="00076C77" w:rsidP="007D3F58"/>
    <w:p w14:paraId="2DE0EA06" w14:textId="1E86E90C" w:rsidR="005A07D2" w:rsidRDefault="004A3729" w:rsidP="004A3729">
      <w:pPr>
        <w:pStyle w:val="1"/>
      </w:pPr>
      <w:r w:rsidRPr="002360C4">
        <w:rPr>
          <w:rFonts w:hint="eastAsia"/>
        </w:rPr>
        <w:t>仿真系统</w:t>
      </w:r>
      <w:r w:rsidRPr="002360C4">
        <w:t>构建</w:t>
      </w:r>
    </w:p>
    <w:p w14:paraId="4D9EE371" w14:textId="77777777" w:rsidR="004A3729" w:rsidRDefault="004A3729" w:rsidP="004A3729">
      <w:pPr>
        <w:rPr>
          <w:lang w:val="zh-CN"/>
        </w:rPr>
      </w:pPr>
    </w:p>
    <w:p w14:paraId="7D66BB3B" w14:textId="25BB0379" w:rsidR="004A3729" w:rsidRDefault="00B22D5D" w:rsidP="00B22D5D">
      <w:pPr>
        <w:pStyle w:val="1"/>
      </w:pPr>
      <w:r w:rsidRPr="002E73A1">
        <w:t>仿真调度与实验设计</w:t>
      </w:r>
    </w:p>
    <w:p w14:paraId="49969026" w14:textId="77777777" w:rsidR="00FE5E44" w:rsidRDefault="00FE5E44" w:rsidP="00FE5E44">
      <w:pPr>
        <w:rPr>
          <w:lang w:val="zh-CN"/>
        </w:rPr>
      </w:pPr>
    </w:p>
    <w:p w14:paraId="7E909EEB" w14:textId="00B83AD2" w:rsidR="00A726E9" w:rsidRDefault="005E0674" w:rsidP="005E0674">
      <w:pPr>
        <w:pStyle w:val="1"/>
      </w:pPr>
      <w:r w:rsidRPr="004D1A33">
        <w:rPr>
          <w:rFonts w:hint="eastAsia"/>
        </w:rPr>
        <w:t>仿真结果、分析与讨论</w:t>
      </w:r>
    </w:p>
    <w:p w14:paraId="5ED347E9" w14:textId="77777777" w:rsidR="005E0674" w:rsidRDefault="005E0674" w:rsidP="005E0674">
      <w:pPr>
        <w:rPr>
          <w:lang w:val="zh-CN"/>
        </w:rPr>
      </w:pPr>
    </w:p>
    <w:p w14:paraId="7ECD6C73" w14:textId="40349011" w:rsidR="005E0674" w:rsidRPr="005E0674" w:rsidRDefault="005E0674" w:rsidP="005E0674">
      <w:pPr>
        <w:rPr>
          <w:lang w:val="zh-CN"/>
        </w:rPr>
      </w:pPr>
    </w:p>
    <w:p w14:paraId="2178D068" w14:textId="1070A657" w:rsidR="005A07D2" w:rsidRPr="005A07D2" w:rsidRDefault="00E644DF" w:rsidP="00E644DF">
      <w:pPr>
        <w:pStyle w:val="1"/>
      </w:pPr>
      <w:r w:rsidRPr="002E73A1">
        <w:t>结论与展望</w:t>
      </w:r>
    </w:p>
    <w:sectPr w:rsidR="005A07D2" w:rsidRPr="005A07D2">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李子业" w:date="2026-07-02T16:28:00Z" w:initials="李子业">
    <w:p w14:paraId="3DEF0C47" w14:textId="77777777" w:rsidR="0092097E" w:rsidRDefault="0092097E" w:rsidP="0092097E">
      <w:pPr>
        <w:pStyle w:val="afa"/>
        <w:ind w:firstLineChars="0" w:firstLine="0"/>
      </w:pPr>
      <w:r>
        <w:rPr>
          <w:rStyle w:val="af9"/>
        </w:rPr>
        <w:annotationRef/>
      </w:r>
      <w:r>
        <w:rPr>
          <w:rFonts w:hint="eastAsia"/>
        </w:rPr>
        <w:t>文献</w:t>
      </w:r>
    </w:p>
  </w:comment>
  <w:comment w:id="1" w:author="Codex论文审阅" w:date="2026-07-02T11:16:03Z">
    <w:p>
      <w:r>
        <w:t>[P0 引用缺口] 当前已授权材料中没有该 Forrester 原始报告，四类人群的命名、比例与行为描述暂不能作为经验事实。请上传报告；上传前仅能将其表述为待检验的类型化设定。</w:t>
      </w:r>
    </w:p>
  </w:comment>
  <w:comment w:id="2" w:author="Codex论文审阅" w:date="2026-07-02T11:16:03Z">
    <w:p>
      <w:r>
        <w:t>[P1 理论定位] 当前实现的 Reflect 同时使用 Persona、记忆和可信度判断，并非严格意义上的纯 System 1；Plan 又调用 LLM 生成行为。第一轮已将核心术语调整为“生成式语义评估—确定性状态更新”，后续如保留双过程理论，需要补充理论来源并重新界定映射。</w:t>
      </w:r>
    </w:p>
  </w:comment>
  <w:comment w:id="3" w:author="Codex论文审阅" w:date="2026-07-02T11:16:03Z">
    <w:p>
      <w:r>
        <w:t>[P0 实现不一致] 当前代码只截取第一条新闻、第一条澄清和至多两条社交帖子，并未计算来源可信度或系统重要性排序。正文应改写为工程截断规则，或先实现显式评分与排序。</w:t>
      </w:r>
    </w:p>
  </w:comment>
  <w:comment w:id="4" w:author="Codex论文审阅" w:date="2026-07-02T11:16:03Z">
    <w:p>
      <w:r>
        <w:t>[P1 参数依据] -2.0 至 +1.5 是研究者设定的计算边界，不是本批文献给出的经验参数。正文必须标明其为建模假设，并在实验章安排范围敏感性检验。</w:t>
      </w:r>
    </w:p>
  </w:comment>
  <w:comment w:id="5" w:author="Codex论文审阅" w:date="2026-07-02T11:16:03Z">
    <w:p>
      <w:r>
        <w:t>[P0 数据结构不一致] 正文定义了效价、唤醒、可信度、证据强度和主题一致性，但当前消息包主要只有 source、content、type 和 sender_id。需要先统一 Message schema，才能保留此处公式。</w:t>
      </w:r>
    </w:p>
  </w:comment>
  <w:comment w:id="6" w:author="Codex论文审阅" w:date="2026-07-02T11:16:03Z">
    <w:p>
      <w:r>
        <w:t>[P0 输出不一致] 当前 Reflect 的可用数值输出主要是 trust_change_affective 与 importance；可信度、证据强度、主题一致性尚未作为独立可追踪字段写入状态。</w:t>
      </w:r>
    </w:p>
  </w:comment>
  <w:comment w:id="7" w:author="Codex论文审阅" w:date="2026-07-02T11:16:03Z">
    <w:p>
      <w:r>
        <w:t>[P0 尚未实现] 当前 UGC 会生成新文本，但没有 message_id、parent_id、hop、证据保留率或语义距离，因而还不能实证识别情绪变形、证据衰减和主题漂移。</w:t>
      </w:r>
    </w:p>
  </w:comment>
  <w:comment w:id="8" w:author="Codex论文审阅" w:date="2026-07-02T11:16:03Z">
    <w:p>
      <w:r>
        <w:t>[P0 主路径冲突] SocialNetworkPlugin 确实执行有向化，但批量实验的 simulation_core 直接把无向 BA 图赋给网络插件。正式实验路径目前并非正文所述的有向网络，必须在代码或正文二选一统一。</w:t>
      </w:r>
    </w:p>
  </w:comment>
  <w:comment w:id="9" w:author="Codex论文审阅" w:date="2026-07-02T11:16:03Z">
    <w:p>
      <w:r>
        <w:t>[P0 角色混淆] 当前 Persona 中的 KOL/Active User 是随机抽取，拓扑 Hub 又由度数决定，二者并未绑定。建议区分 structural_role 与 attitudinal/social_role，并明确各自进入哪个机制。</w:t>
      </w:r>
    </w:p>
  </w:comment>
  <w:comment w:id="10" w:author="Codex论文审阅" w:date="2026-07-02T11:16:03Z">
    <w:p>
      <w:r>
        <w:t>[P1 规则需具体化] 当前实验主路径在每个 Tick 末仅保留最新 3 条消息；这是固定容量和按到达顺序截断，不是注意力评分。第四章需如实说明，并做容量敏感性检验。</w:t>
      </w:r>
    </w:p>
  </w:comment>
  <w:comment w:id="11" w:author="Codex论文审阅" w:date="2026-07-02T11:16:03Z">
    <w:p>
      <w:r>
        <w:t>[P0 理论与材料缺口] 两类策略的直接适用依据尚缺漂绿信任修复文献。当前代码模板还包含具体审计比例、基金金额和认证声明，必须逐项核验来源；未经材料支持不能作为实验刺激。</w:t>
      </w:r>
    </w:p>
  </w:comment>
  <w:comment w:id="12" w:author="Codex论文审阅" w:date="2026-07-02T11:16:03Z">
    <w:p>
      <w:r>
        <w:t>[P1 实验边界] 这只能作为第一阶段基准设计。魏莹等（2018）和本批网络扩散研究提示，接近中心性、桥接位置和中等中心节点也可能重要；论文需将 Hub 优势写成待检验命题，而非默认事实。</w:t>
      </w:r>
    </w:p>
  </w:comment>
  <w:comment w:id="13" w:author="Codex论文审阅" w:date="2026-07-02T11:16:03Z">
    <w:p>
      <w:r>
        <w:t>[P0 引用缺口] 本批材料不足以直接支持漂绿危机中的响应窗口、锚定与修复因果关系，应补充危机沟通和信任修复文献后再形成假设。</w:t>
      </w:r>
    </w:p>
  </w:comment>
  <w:comment w:id="14" w:author="Codex论文审阅" w:date="2026-07-02T11:16:03Z">
    <w:p>
      <w:r>
        <w:t>[P0 实验混杂] 当前实验时间轴在 Tick 5、10、15 注入不同性质事件，后续事件会混杂 Tick 5 漂绿危机的修复效果。正式实验应采用单一危机主实验，其他事件改为独立扩展情景。</w:t>
      </w:r>
    </w:p>
  </w:comment>
  <w:comment w:id="15" w:author="Codex论文审阅" w:date="2026-07-02T11:22:33Z">
    <w:p>
      <w:r>
        <w:t>[P1 结构状态] 第一、二、四至七章当前只有标题，占位标题集中出现在第1页和末页。继续写作前建议保留章节结构，但在送审版中不要让空标题形成独立页面。</w:t>
      </w:r>
    </w:p>
  </w:comment>
  <w:comment w:id="16" w:author="Codex论文审阅" w:date="2026-07-02T11:22:33Z">
    <w:p>
      <w:r>
        <w:t>[P2 压缩建议] 本章小结与3.1、3.7存在大段重复，后续应压缩为“研究对象—核心机制—与下一章接口”三段，避免再次逐层复述全文。</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DEF0C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085D5B7" w16cex:dateUtc="2026-07-02T08: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DEF0C47" w16cid:durableId="3085D5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ECE4" w14:textId="77777777" w:rsidR="00766D03" w:rsidRDefault="00766D03" w:rsidP="0070270E">
      <w:pPr>
        <w:spacing w:line="240" w:lineRule="auto"/>
      </w:pPr>
      <w:r>
        <w:separator/>
      </w:r>
    </w:p>
  </w:endnote>
  <w:endnote w:type="continuationSeparator" w:id="0">
    <w:p w14:paraId="65F40971" w14:textId="77777777" w:rsidR="00766D03" w:rsidRDefault="00766D03" w:rsidP="007027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A2CCD" w14:textId="77777777" w:rsidR="0070270E" w:rsidRDefault="0070270E">
    <w:pPr>
      <w:pStyle w:val="aff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F7D2" w14:textId="77777777" w:rsidR="0070270E" w:rsidRDefault="0070270E">
    <w:pPr>
      <w:pStyle w:val="aff0"/>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A3906" w14:textId="77777777" w:rsidR="0070270E" w:rsidRDefault="0070270E">
    <w:pPr>
      <w:pStyle w:val="aff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980B1" w14:textId="77777777" w:rsidR="00766D03" w:rsidRDefault="00766D03" w:rsidP="0070270E">
      <w:pPr>
        <w:spacing w:line="240" w:lineRule="auto"/>
      </w:pPr>
      <w:r>
        <w:separator/>
      </w:r>
    </w:p>
  </w:footnote>
  <w:footnote w:type="continuationSeparator" w:id="0">
    <w:p w14:paraId="463B2094" w14:textId="77777777" w:rsidR="00766D03" w:rsidRDefault="00766D03" w:rsidP="007027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F6FBD" w14:textId="77777777" w:rsidR="0070270E" w:rsidRDefault="0070270E">
    <w:pPr>
      <w:pStyle w:val="afe"/>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4742C" w14:textId="77777777" w:rsidR="0070270E" w:rsidRDefault="0070270E">
    <w:pPr>
      <w:pStyle w:val="afe"/>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7C313" w14:textId="77777777" w:rsidR="0070270E" w:rsidRDefault="0070270E">
    <w:pPr>
      <w:pStyle w:val="afe"/>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598A"/>
    <w:multiLevelType w:val="multilevel"/>
    <w:tmpl w:val="85F47C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C7498"/>
    <w:multiLevelType w:val="multilevel"/>
    <w:tmpl w:val="32B6F574"/>
    <w:lvl w:ilvl="0">
      <w:start w:val="1"/>
      <w:numFmt w:val="chineseCountingThousand"/>
      <w:pStyle w:val="1"/>
      <w:suff w:val="space"/>
      <w:lvlText w:val="%1"/>
      <w:lvlJc w:val="center"/>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pStyle w:val="4"/>
      <w:isLgl/>
      <w:suff w:val="space"/>
      <w:lvlText w:val="%1.%2.%3.%4"/>
      <w:lvlJc w:val="left"/>
      <w:pPr>
        <w:ind w:left="0" w:firstLine="0"/>
      </w:pPr>
      <w:rPr>
        <w:rFonts w:hint="eastAsia"/>
      </w:rPr>
    </w:lvl>
    <w:lvl w:ilvl="4">
      <w:start w:val="1"/>
      <w:numFmt w:val="decimal"/>
      <w:pStyle w:val="5"/>
      <w:isLgl/>
      <w:suff w:val="space"/>
      <w:lvlText w:val="%1.%2.%3.%4.%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23FA5D80"/>
    <w:multiLevelType w:val="multilevel"/>
    <w:tmpl w:val="74C290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967E9"/>
    <w:multiLevelType w:val="hybridMultilevel"/>
    <w:tmpl w:val="265CE34A"/>
    <w:lvl w:ilvl="0" w:tplc="EB6AEF70">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34B41FEF"/>
    <w:multiLevelType w:val="multilevel"/>
    <w:tmpl w:val="92740B66"/>
    <w:lvl w:ilvl="0">
      <w:start w:val="1"/>
      <w:numFmt w:val="decimal"/>
      <w:suff w:val="space"/>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none"/>
      <w:suff w:val="space"/>
      <w:lvlText w:val="1）"/>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36DE1617"/>
    <w:multiLevelType w:val="multilevel"/>
    <w:tmpl w:val="6106BAD4"/>
    <w:styleLink w:val="10"/>
    <w:lvl w:ilvl="0">
      <w:start w:val="1"/>
      <w:numFmt w:val="decimal"/>
      <w:isLgl/>
      <w:lvlText w:val="%1."/>
      <w:lvlJc w:val="left"/>
      <w:pPr>
        <w:ind w:left="919" w:hanging="437"/>
      </w:pPr>
      <w:rPr>
        <w:rFonts w:hint="eastAsia"/>
      </w:rPr>
    </w:lvl>
    <w:lvl w:ilvl="1">
      <w:start w:val="1"/>
      <w:numFmt w:val="lowerLetter"/>
      <w:lvlText w:val="%2)"/>
      <w:lvlJc w:val="left"/>
      <w:pPr>
        <w:ind w:left="1361" w:hanging="437"/>
      </w:pPr>
      <w:rPr>
        <w:rFonts w:hint="eastAsia"/>
      </w:rPr>
    </w:lvl>
    <w:lvl w:ilvl="2">
      <w:start w:val="1"/>
      <w:numFmt w:val="lowerRoman"/>
      <w:lvlText w:val="%3."/>
      <w:lvlJc w:val="right"/>
      <w:pPr>
        <w:ind w:left="1803" w:hanging="437"/>
      </w:pPr>
      <w:rPr>
        <w:rFonts w:hint="eastAsia"/>
      </w:rPr>
    </w:lvl>
    <w:lvl w:ilvl="3">
      <w:start w:val="1"/>
      <w:numFmt w:val="decimal"/>
      <w:lvlText w:val="%4."/>
      <w:lvlJc w:val="left"/>
      <w:pPr>
        <w:ind w:left="2245" w:hanging="437"/>
      </w:pPr>
      <w:rPr>
        <w:rFonts w:hint="eastAsia"/>
      </w:rPr>
    </w:lvl>
    <w:lvl w:ilvl="4">
      <w:start w:val="1"/>
      <w:numFmt w:val="lowerLetter"/>
      <w:lvlText w:val="%5)"/>
      <w:lvlJc w:val="left"/>
      <w:pPr>
        <w:ind w:left="2687" w:hanging="437"/>
      </w:pPr>
      <w:rPr>
        <w:rFonts w:hint="eastAsia"/>
      </w:rPr>
    </w:lvl>
    <w:lvl w:ilvl="5">
      <w:start w:val="1"/>
      <w:numFmt w:val="lowerRoman"/>
      <w:lvlText w:val="%6."/>
      <w:lvlJc w:val="right"/>
      <w:pPr>
        <w:ind w:left="3129" w:hanging="437"/>
      </w:pPr>
      <w:rPr>
        <w:rFonts w:hint="eastAsia"/>
      </w:rPr>
    </w:lvl>
    <w:lvl w:ilvl="6">
      <w:start w:val="1"/>
      <w:numFmt w:val="decimal"/>
      <w:lvlText w:val="%7."/>
      <w:lvlJc w:val="left"/>
      <w:pPr>
        <w:ind w:left="3571" w:hanging="437"/>
      </w:pPr>
      <w:rPr>
        <w:rFonts w:hint="eastAsia"/>
      </w:rPr>
    </w:lvl>
    <w:lvl w:ilvl="7">
      <w:start w:val="1"/>
      <w:numFmt w:val="lowerLetter"/>
      <w:lvlText w:val="%8)"/>
      <w:lvlJc w:val="left"/>
      <w:pPr>
        <w:ind w:left="4013" w:hanging="437"/>
      </w:pPr>
      <w:rPr>
        <w:rFonts w:hint="eastAsia"/>
      </w:rPr>
    </w:lvl>
    <w:lvl w:ilvl="8">
      <w:start w:val="1"/>
      <w:numFmt w:val="lowerRoman"/>
      <w:lvlText w:val="%9."/>
      <w:lvlJc w:val="right"/>
      <w:pPr>
        <w:ind w:left="4455" w:hanging="437"/>
      </w:pPr>
      <w:rPr>
        <w:rFonts w:hint="eastAsia"/>
      </w:rPr>
    </w:lvl>
  </w:abstractNum>
  <w:abstractNum w:abstractNumId="6" w15:restartNumberingAfterBreak="0">
    <w:nsid w:val="49B329BC"/>
    <w:multiLevelType w:val="multilevel"/>
    <w:tmpl w:val="9CFE44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3645EE"/>
    <w:multiLevelType w:val="multilevel"/>
    <w:tmpl w:val="239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6D413E"/>
    <w:multiLevelType w:val="hybridMultilevel"/>
    <w:tmpl w:val="EDF0C748"/>
    <w:lvl w:ilvl="0" w:tplc="BCF0EA04">
      <w:start w:val="1"/>
      <w:numFmt w:val="decimal"/>
      <w:pStyle w:val="a"/>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9" w15:restartNumberingAfterBreak="0">
    <w:nsid w:val="6DDB3ABA"/>
    <w:multiLevelType w:val="multilevel"/>
    <w:tmpl w:val="614879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CB5FBE"/>
    <w:multiLevelType w:val="multilevel"/>
    <w:tmpl w:val="E81C21AC"/>
    <w:lvl w:ilvl="0">
      <w:start w:val="1"/>
      <w:numFmt w:val="decimal"/>
      <w:pStyle w:val="1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730F510E"/>
    <w:multiLevelType w:val="multilevel"/>
    <w:tmpl w:val="B2DE6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B344A90"/>
    <w:multiLevelType w:val="multilevel"/>
    <w:tmpl w:val="603406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825E8"/>
    <w:multiLevelType w:val="multilevel"/>
    <w:tmpl w:val="00ECD5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107878">
    <w:abstractNumId w:val="4"/>
  </w:num>
  <w:num w:numId="2" w16cid:durableId="1902445673">
    <w:abstractNumId w:val="4"/>
  </w:num>
  <w:num w:numId="3" w16cid:durableId="692802267">
    <w:abstractNumId w:val="4"/>
  </w:num>
  <w:num w:numId="4" w16cid:durableId="629287919">
    <w:abstractNumId w:val="1"/>
  </w:num>
  <w:num w:numId="5" w16cid:durableId="1258564247">
    <w:abstractNumId w:val="4"/>
  </w:num>
  <w:num w:numId="6" w16cid:durableId="78599763">
    <w:abstractNumId w:val="4"/>
  </w:num>
  <w:num w:numId="7" w16cid:durableId="510023607">
    <w:abstractNumId w:val="1"/>
  </w:num>
  <w:num w:numId="8" w16cid:durableId="510030924">
    <w:abstractNumId w:val="1"/>
  </w:num>
  <w:num w:numId="9" w16cid:durableId="1223057648">
    <w:abstractNumId w:val="1"/>
  </w:num>
  <w:num w:numId="10" w16cid:durableId="209655395">
    <w:abstractNumId w:val="4"/>
  </w:num>
  <w:num w:numId="11" w16cid:durableId="68623315">
    <w:abstractNumId w:val="4"/>
  </w:num>
  <w:num w:numId="12" w16cid:durableId="813568942">
    <w:abstractNumId w:val="1"/>
  </w:num>
  <w:num w:numId="13" w16cid:durableId="2031831256">
    <w:abstractNumId w:val="1"/>
  </w:num>
  <w:num w:numId="14" w16cid:durableId="880241450">
    <w:abstractNumId w:val="1"/>
  </w:num>
  <w:num w:numId="15" w16cid:durableId="425080770">
    <w:abstractNumId w:val="1"/>
  </w:num>
  <w:num w:numId="16" w16cid:durableId="1750081340">
    <w:abstractNumId w:val="1"/>
  </w:num>
  <w:num w:numId="17" w16cid:durableId="2050183685">
    <w:abstractNumId w:val="1"/>
  </w:num>
  <w:num w:numId="18" w16cid:durableId="1547788594">
    <w:abstractNumId w:val="8"/>
  </w:num>
  <w:num w:numId="19" w16cid:durableId="312755976">
    <w:abstractNumId w:val="5"/>
  </w:num>
  <w:num w:numId="20" w16cid:durableId="99567578">
    <w:abstractNumId w:val="3"/>
  </w:num>
  <w:num w:numId="21" w16cid:durableId="1444229001">
    <w:abstractNumId w:val="10"/>
  </w:num>
  <w:num w:numId="22" w16cid:durableId="1960796411">
    <w:abstractNumId w:val="1"/>
  </w:num>
  <w:num w:numId="23" w16cid:durableId="1565481237">
    <w:abstractNumId w:val="1"/>
  </w:num>
  <w:num w:numId="24" w16cid:durableId="1959601339">
    <w:abstractNumId w:val="4"/>
  </w:num>
  <w:num w:numId="25" w16cid:durableId="1356080305">
    <w:abstractNumId w:val="4"/>
  </w:num>
  <w:num w:numId="26" w16cid:durableId="625044100">
    <w:abstractNumId w:val="4"/>
  </w:num>
  <w:num w:numId="27" w16cid:durableId="1242330014">
    <w:abstractNumId w:val="4"/>
  </w:num>
  <w:num w:numId="28" w16cid:durableId="2022781212">
    <w:abstractNumId w:val="4"/>
  </w:num>
  <w:num w:numId="29" w16cid:durableId="1190723986">
    <w:abstractNumId w:val="1"/>
  </w:num>
  <w:num w:numId="30" w16cid:durableId="589776322">
    <w:abstractNumId w:val="8"/>
  </w:num>
  <w:num w:numId="31" w16cid:durableId="1149205319">
    <w:abstractNumId w:val="5"/>
  </w:num>
  <w:num w:numId="32" w16cid:durableId="772742912">
    <w:abstractNumId w:val="10"/>
  </w:num>
  <w:num w:numId="33" w16cid:durableId="232736284">
    <w:abstractNumId w:val="4"/>
  </w:num>
  <w:num w:numId="34" w16cid:durableId="1765222239">
    <w:abstractNumId w:val="4"/>
  </w:num>
  <w:num w:numId="35" w16cid:durableId="1443576714">
    <w:abstractNumId w:val="4"/>
  </w:num>
  <w:num w:numId="36" w16cid:durableId="1552114118">
    <w:abstractNumId w:val="4"/>
  </w:num>
  <w:num w:numId="37" w16cid:durableId="271792368">
    <w:abstractNumId w:val="4"/>
  </w:num>
  <w:num w:numId="38" w16cid:durableId="400714799">
    <w:abstractNumId w:val="4"/>
  </w:num>
  <w:num w:numId="39" w16cid:durableId="1014651234">
    <w:abstractNumId w:val="1"/>
  </w:num>
  <w:num w:numId="40" w16cid:durableId="1578125984">
    <w:abstractNumId w:val="4"/>
  </w:num>
  <w:num w:numId="41" w16cid:durableId="1606618459">
    <w:abstractNumId w:val="4"/>
  </w:num>
  <w:num w:numId="42" w16cid:durableId="509761367">
    <w:abstractNumId w:val="4"/>
  </w:num>
  <w:num w:numId="43" w16cid:durableId="1936162350">
    <w:abstractNumId w:val="0"/>
  </w:num>
  <w:num w:numId="44" w16cid:durableId="906574541">
    <w:abstractNumId w:val="13"/>
  </w:num>
  <w:num w:numId="45" w16cid:durableId="395595504">
    <w:abstractNumId w:val="12"/>
  </w:num>
  <w:num w:numId="46" w16cid:durableId="664014817">
    <w:abstractNumId w:val="2"/>
  </w:num>
  <w:num w:numId="47" w16cid:durableId="1533227526">
    <w:abstractNumId w:val="9"/>
  </w:num>
  <w:num w:numId="48" w16cid:durableId="838235641">
    <w:abstractNumId w:val="6"/>
  </w:num>
  <w:num w:numId="49" w16cid:durableId="1654092872">
    <w:abstractNumId w:val="11"/>
  </w:num>
  <w:num w:numId="50" w16cid:durableId="178746021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李子业">
    <w15:presenceInfo w15:providerId="None" w15:userId="李子业"/>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attachedTemplate r:id="rId1"/>
  <w:stylePaneSortMethod w:val="0002"/>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505"/>
    <w:rsid w:val="0000296B"/>
    <w:rsid w:val="000037AE"/>
    <w:rsid w:val="000045A7"/>
    <w:rsid w:val="000144E2"/>
    <w:rsid w:val="00015102"/>
    <w:rsid w:val="00017249"/>
    <w:rsid w:val="00025E8E"/>
    <w:rsid w:val="000332FF"/>
    <w:rsid w:val="00033898"/>
    <w:rsid w:val="00035D0E"/>
    <w:rsid w:val="000372C3"/>
    <w:rsid w:val="00037685"/>
    <w:rsid w:val="000413D1"/>
    <w:rsid w:val="00045939"/>
    <w:rsid w:val="00045AAC"/>
    <w:rsid w:val="00053FE1"/>
    <w:rsid w:val="00056812"/>
    <w:rsid w:val="00060CCA"/>
    <w:rsid w:val="00063BE3"/>
    <w:rsid w:val="00070952"/>
    <w:rsid w:val="000743D4"/>
    <w:rsid w:val="00076C77"/>
    <w:rsid w:val="0008036A"/>
    <w:rsid w:val="00080B7F"/>
    <w:rsid w:val="000830C9"/>
    <w:rsid w:val="00090E7C"/>
    <w:rsid w:val="00090EDD"/>
    <w:rsid w:val="0009396A"/>
    <w:rsid w:val="000974E7"/>
    <w:rsid w:val="00097D26"/>
    <w:rsid w:val="000A22A5"/>
    <w:rsid w:val="000A29BC"/>
    <w:rsid w:val="000A3D98"/>
    <w:rsid w:val="000A5513"/>
    <w:rsid w:val="000A6811"/>
    <w:rsid w:val="000A6F3F"/>
    <w:rsid w:val="000B0FAE"/>
    <w:rsid w:val="000B2E92"/>
    <w:rsid w:val="000B4B5C"/>
    <w:rsid w:val="000B618A"/>
    <w:rsid w:val="000B75C4"/>
    <w:rsid w:val="000C1584"/>
    <w:rsid w:val="000C37CD"/>
    <w:rsid w:val="000C44B9"/>
    <w:rsid w:val="000C5F35"/>
    <w:rsid w:val="000C61ED"/>
    <w:rsid w:val="000D0A77"/>
    <w:rsid w:val="000D7B10"/>
    <w:rsid w:val="000E0484"/>
    <w:rsid w:val="000E4542"/>
    <w:rsid w:val="000E5058"/>
    <w:rsid w:val="000F21FF"/>
    <w:rsid w:val="000F2A74"/>
    <w:rsid w:val="0010346F"/>
    <w:rsid w:val="0010487A"/>
    <w:rsid w:val="00117EBD"/>
    <w:rsid w:val="001210AB"/>
    <w:rsid w:val="00121D25"/>
    <w:rsid w:val="00126C68"/>
    <w:rsid w:val="00127902"/>
    <w:rsid w:val="00135AE7"/>
    <w:rsid w:val="00136006"/>
    <w:rsid w:val="00136F6D"/>
    <w:rsid w:val="00136F88"/>
    <w:rsid w:val="0014071C"/>
    <w:rsid w:val="00144F09"/>
    <w:rsid w:val="0016577A"/>
    <w:rsid w:val="001705FA"/>
    <w:rsid w:val="0017106A"/>
    <w:rsid w:val="001717A6"/>
    <w:rsid w:val="0017404B"/>
    <w:rsid w:val="00174618"/>
    <w:rsid w:val="00175883"/>
    <w:rsid w:val="00185378"/>
    <w:rsid w:val="00186C28"/>
    <w:rsid w:val="00186C5B"/>
    <w:rsid w:val="00187CBF"/>
    <w:rsid w:val="0019147C"/>
    <w:rsid w:val="00191755"/>
    <w:rsid w:val="00197567"/>
    <w:rsid w:val="001A223B"/>
    <w:rsid w:val="001A38CD"/>
    <w:rsid w:val="001B66BC"/>
    <w:rsid w:val="001C00A7"/>
    <w:rsid w:val="001C16B1"/>
    <w:rsid w:val="001C4DCE"/>
    <w:rsid w:val="001C649F"/>
    <w:rsid w:val="001C7B43"/>
    <w:rsid w:val="001D16DA"/>
    <w:rsid w:val="001D489E"/>
    <w:rsid w:val="001D5D05"/>
    <w:rsid w:val="001D6343"/>
    <w:rsid w:val="001E0014"/>
    <w:rsid w:val="001E1419"/>
    <w:rsid w:val="001E4A2E"/>
    <w:rsid w:val="001E7C6D"/>
    <w:rsid w:val="001F1505"/>
    <w:rsid w:val="001F1ED6"/>
    <w:rsid w:val="002005E8"/>
    <w:rsid w:val="00203F65"/>
    <w:rsid w:val="00210654"/>
    <w:rsid w:val="002152F8"/>
    <w:rsid w:val="00240B10"/>
    <w:rsid w:val="00244F69"/>
    <w:rsid w:val="00245F86"/>
    <w:rsid w:val="0024697C"/>
    <w:rsid w:val="00250FE4"/>
    <w:rsid w:val="002555D3"/>
    <w:rsid w:val="00260F74"/>
    <w:rsid w:val="002611D4"/>
    <w:rsid w:val="00261808"/>
    <w:rsid w:val="00262373"/>
    <w:rsid w:val="002633F0"/>
    <w:rsid w:val="00264CF2"/>
    <w:rsid w:val="00270798"/>
    <w:rsid w:val="0027114D"/>
    <w:rsid w:val="00272C33"/>
    <w:rsid w:val="002773B3"/>
    <w:rsid w:val="00277E4B"/>
    <w:rsid w:val="002812D6"/>
    <w:rsid w:val="00285594"/>
    <w:rsid w:val="002904F2"/>
    <w:rsid w:val="00290846"/>
    <w:rsid w:val="00294898"/>
    <w:rsid w:val="002964F9"/>
    <w:rsid w:val="002A063F"/>
    <w:rsid w:val="002A5FB6"/>
    <w:rsid w:val="002A6511"/>
    <w:rsid w:val="002A6AC0"/>
    <w:rsid w:val="002B1F37"/>
    <w:rsid w:val="002B24D0"/>
    <w:rsid w:val="002B2596"/>
    <w:rsid w:val="002B2A6E"/>
    <w:rsid w:val="002B31A3"/>
    <w:rsid w:val="002B3704"/>
    <w:rsid w:val="002B3B54"/>
    <w:rsid w:val="002C45AA"/>
    <w:rsid w:val="002C546B"/>
    <w:rsid w:val="002D2920"/>
    <w:rsid w:val="002D6738"/>
    <w:rsid w:val="002D7369"/>
    <w:rsid w:val="002D7D1D"/>
    <w:rsid w:val="002E1849"/>
    <w:rsid w:val="002E3FBF"/>
    <w:rsid w:val="002F6ECF"/>
    <w:rsid w:val="002F7187"/>
    <w:rsid w:val="002F7919"/>
    <w:rsid w:val="00301B74"/>
    <w:rsid w:val="00317C26"/>
    <w:rsid w:val="00317D13"/>
    <w:rsid w:val="00322C73"/>
    <w:rsid w:val="00323ADB"/>
    <w:rsid w:val="00331082"/>
    <w:rsid w:val="00332661"/>
    <w:rsid w:val="00335344"/>
    <w:rsid w:val="00337CE5"/>
    <w:rsid w:val="003400CC"/>
    <w:rsid w:val="00341290"/>
    <w:rsid w:val="00350EFF"/>
    <w:rsid w:val="003516EC"/>
    <w:rsid w:val="00353257"/>
    <w:rsid w:val="003652B7"/>
    <w:rsid w:val="00365CF7"/>
    <w:rsid w:val="00371C6C"/>
    <w:rsid w:val="00376579"/>
    <w:rsid w:val="00390823"/>
    <w:rsid w:val="0039136D"/>
    <w:rsid w:val="003A40EA"/>
    <w:rsid w:val="003A79E5"/>
    <w:rsid w:val="003B4A52"/>
    <w:rsid w:val="003C2050"/>
    <w:rsid w:val="003C2B0D"/>
    <w:rsid w:val="003C5663"/>
    <w:rsid w:val="003D11D5"/>
    <w:rsid w:val="003D3BE4"/>
    <w:rsid w:val="003D5F8A"/>
    <w:rsid w:val="003D7910"/>
    <w:rsid w:val="003E40A1"/>
    <w:rsid w:val="003E4D65"/>
    <w:rsid w:val="003E71F4"/>
    <w:rsid w:val="003F1143"/>
    <w:rsid w:val="003F4687"/>
    <w:rsid w:val="004016EF"/>
    <w:rsid w:val="00401E97"/>
    <w:rsid w:val="004025AF"/>
    <w:rsid w:val="00403AE5"/>
    <w:rsid w:val="00412E63"/>
    <w:rsid w:val="0042495A"/>
    <w:rsid w:val="00430F9A"/>
    <w:rsid w:val="0044388A"/>
    <w:rsid w:val="004501E4"/>
    <w:rsid w:val="004507ED"/>
    <w:rsid w:val="00453774"/>
    <w:rsid w:val="00454C67"/>
    <w:rsid w:val="00456DEC"/>
    <w:rsid w:val="00457DD7"/>
    <w:rsid w:val="004602B9"/>
    <w:rsid w:val="00461374"/>
    <w:rsid w:val="00462530"/>
    <w:rsid w:val="004659A8"/>
    <w:rsid w:val="00465FB4"/>
    <w:rsid w:val="00472A98"/>
    <w:rsid w:val="00473893"/>
    <w:rsid w:val="00474E9D"/>
    <w:rsid w:val="00486B81"/>
    <w:rsid w:val="004871C9"/>
    <w:rsid w:val="004874F9"/>
    <w:rsid w:val="00490747"/>
    <w:rsid w:val="00491D9F"/>
    <w:rsid w:val="00497FC6"/>
    <w:rsid w:val="004A3729"/>
    <w:rsid w:val="004A457A"/>
    <w:rsid w:val="004A612D"/>
    <w:rsid w:val="004A767F"/>
    <w:rsid w:val="004B0C26"/>
    <w:rsid w:val="004B7516"/>
    <w:rsid w:val="004D0600"/>
    <w:rsid w:val="004D1740"/>
    <w:rsid w:val="004D1A28"/>
    <w:rsid w:val="004D34FB"/>
    <w:rsid w:val="004D4ED7"/>
    <w:rsid w:val="004D7A23"/>
    <w:rsid w:val="004E0FAF"/>
    <w:rsid w:val="004E3F88"/>
    <w:rsid w:val="004E50D3"/>
    <w:rsid w:val="004E7D02"/>
    <w:rsid w:val="004F0B04"/>
    <w:rsid w:val="004F2C1A"/>
    <w:rsid w:val="004F2CD3"/>
    <w:rsid w:val="004F5A9F"/>
    <w:rsid w:val="00500411"/>
    <w:rsid w:val="0050348D"/>
    <w:rsid w:val="00504448"/>
    <w:rsid w:val="00506B12"/>
    <w:rsid w:val="005071E6"/>
    <w:rsid w:val="00507676"/>
    <w:rsid w:val="00510893"/>
    <w:rsid w:val="005140EB"/>
    <w:rsid w:val="005173A0"/>
    <w:rsid w:val="00520AE1"/>
    <w:rsid w:val="00523AD5"/>
    <w:rsid w:val="00536560"/>
    <w:rsid w:val="00540C64"/>
    <w:rsid w:val="00540FAA"/>
    <w:rsid w:val="005412E8"/>
    <w:rsid w:val="00541F16"/>
    <w:rsid w:val="0055151E"/>
    <w:rsid w:val="0055238C"/>
    <w:rsid w:val="00555699"/>
    <w:rsid w:val="00557B00"/>
    <w:rsid w:val="0056106A"/>
    <w:rsid w:val="00565336"/>
    <w:rsid w:val="0057333D"/>
    <w:rsid w:val="00573A42"/>
    <w:rsid w:val="00582559"/>
    <w:rsid w:val="005826F3"/>
    <w:rsid w:val="00590BB7"/>
    <w:rsid w:val="005973ED"/>
    <w:rsid w:val="00597D1E"/>
    <w:rsid w:val="005A07D2"/>
    <w:rsid w:val="005A0BB4"/>
    <w:rsid w:val="005A7456"/>
    <w:rsid w:val="005A7ADA"/>
    <w:rsid w:val="005B13A4"/>
    <w:rsid w:val="005B5270"/>
    <w:rsid w:val="005B5481"/>
    <w:rsid w:val="005B683E"/>
    <w:rsid w:val="005C1E6F"/>
    <w:rsid w:val="005C3A84"/>
    <w:rsid w:val="005D02A1"/>
    <w:rsid w:val="005D6540"/>
    <w:rsid w:val="005E00C7"/>
    <w:rsid w:val="005E0674"/>
    <w:rsid w:val="005E2918"/>
    <w:rsid w:val="005E61F0"/>
    <w:rsid w:val="005F25AC"/>
    <w:rsid w:val="005F43FE"/>
    <w:rsid w:val="005F482F"/>
    <w:rsid w:val="005F7285"/>
    <w:rsid w:val="00605C57"/>
    <w:rsid w:val="00610883"/>
    <w:rsid w:val="006118CB"/>
    <w:rsid w:val="00620823"/>
    <w:rsid w:val="00621ADD"/>
    <w:rsid w:val="0063196A"/>
    <w:rsid w:val="00635360"/>
    <w:rsid w:val="00635FC3"/>
    <w:rsid w:val="00636F05"/>
    <w:rsid w:val="00637F78"/>
    <w:rsid w:val="00640520"/>
    <w:rsid w:val="006450E4"/>
    <w:rsid w:val="00646914"/>
    <w:rsid w:val="00647C9F"/>
    <w:rsid w:val="00651541"/>
    <w:rsid w:val="00652FF6"/>
    <w:rsid w:val="00654EF6"/>
    <w:rsid w:val="00657E4C"/>
    <w:rsid w:val="00661042"/>
    <w:rsid w:val="006624A3"/>
    <w:rsid w:val="00666399"/>
    <w:rsid w:val="00671861"/>
    <w:rsid w:val="00673AED"/>
    <w:rsid w:val="00676D7A"/>
    <w:rsid w:val="00680F5F"/>
    <w:rsid w:val="00691261"/>
    <w:rsid w:val="00691966"/>
    <w:rsid w:val="006924B3"/>
    <w:rsid w:val="006932B1"/>
    <w:rsid w:val="006942A7"/>
    <w:rsid w:val="0069570E"/>
    <w:rsid w:val="00696DEF"/>
    <w:rsid w:val="006A301E"/>
    <w:rsid w:val="006A35C3"/>
    <w:rsid w:val="006A6E39"/>
    <w:rsid w:val="006B3F7F"/>
    <w:rsid w:val="006B62CB"/>
    <w:rsid w:val="006C0A67"/>
    <w:rsid w:val="006C4EC8"/>
    <w:rsid w:val="006C7267"/>
    <w:rsid w:val="006D129A"/>
    <w:rsid w:val="006D6996"/>
    <w:rsid w:val="006E27A8"/>
    <w:rsid w:val="006E66BD"/>
    <w:rsid w:val="006E6995"/>
    <w:rsid w:val="006F4CCA"/>
    <w:rsid w:val="006F718B"/>
    <w:rsid w:val="0070270E"/>
    <w:rsid w:val="00702FA4"/>
    <w:rsid w:val="007063F8"/>
    <w:rsid w:val="00707C32"/>
    <w:rsid w:val="00712693"/>
    <w:rsid w:val="007126E4"/>
    <w:rsid w:val="00712A63"/>
    <w:rsid w:val="007172B2"/>
    <w:rsid w:val="00717E8A"/>
    <w:rsid w:val="00724E1B"/>
    <w:rsid w:val="007278E5"/>
    <w:rsid w:val="007323AD"/>
    <w:rsid w:val="007336EB"/>
    <w:rsid w:val="00734EF7"/>
    <w:rsid w:val="007354CD"/>
    <w:rsid w:val="0073681A"/>
    <w:rsid w:val="00742622"/>
    <w:rsid w:val="00761951"/>
    <w:rsid w:val="00766D03"/>
    <w:rsid w:val="007703BB"/>
    <w:rsid w:val="007709FF"/>
    <w:rsid w:val="00772BFE"/>
    <w:rsid w:val="0078019C"/>
    <w:rsid w:val="0078210F"/>
    <w:rsid w:val="007834EF"/>
    <w:rsid w:val="00783D0C"/>
    <w:rsid w:val="007847FE"/>
    <w:rsid w:val="007850A9"/>
    <w:rsid w:val="00785EA4"/>
    <w:rsid w:val="00786589"/>
    <w:rsid w:val="00791AC0"/>
    <w:rsid w:val="007957FC"/>
    <w:rsid w:val="007A0642"/>
    <w:rsid w:val="007A216B"/>
    <w:rsid w:val="007A3D8A"/>
    <w:rsid w:val="007A5226"/>
    <w:rsid w:val="007B06B0"/>
    <w:rsid w:val="007B192A"/>
    <w:rsid w:val="007B5D46"/>
    <w:rsid w:val="007C3031"/>
    <w:rsid w:val="007C4564"/>
    <w:rsid w:val="007C5465"/>
    <w:rsid w:val="007D04BC"/>
    <w:rsid w:val="007D1BE3"/>
    <w:rsid w:val="007D3F58"/>
    <w:rsid w:val="007D688E"/>
    <w:rsid w:val="007E292D"/>
    <w:rsid w:val="007E2A23"/>
    <w:rsid w:val="007E2F5E"/>
    <w:rsid w:val="007E575B"/>
    <w:rsid w:val="007F2C6F"/>
    <w:rsid w:val="007F667B"/>
    <w:rsid w:val="008071D7"/>
    <w:rsid w:val="008104FA"/>
    <w:rsid w:val="0081186F"/>
    <w:rsid w:val="00814EF3"/>
    <w:rsid w:val="00824588"/>
    <w:rsid w:val="0082494B"/>
    <w:rsid w:val="00825E1D"/>
    <w:rsid w:val="00840368"/>
    <w:rsid w:val="00843866"/>
    <w:rsid w:val="00856AA3"/>
    <w:rsid w:val="0085750C"/>
    <w:rsid w:val="008579AD"/>
    <w:rsid w:val="00874DE5"/>
    <w:rsid w:val="008752A7"/>
    <w:rsid w:val="00877C6F"/>
    <w:rsid w:val="00882371"/>
    <w:rsid w:val="008829A7"/>
    <w:rsid w:val="008904A1"/>
    <w:rsid w:val="00890FCD"/>
    <w:rsid w:val="00893664"/>
    <w:rsid w:val="008A2716"/>
    <w:rsid w:val="008A3940"/>
    <w:rsid w:val="008A7CF5"/>
    <w:rsid w:val="008B1E16"/>
    <w:rsid w:val="008B4A7E"/>
    <w:rsid w:val="008B685A"/>
    <w:rsid w:val="008C2A86"/>
    <w:rsid w:val="008C3542"/>
    <w:rsid w:val="008C3A7C"/>
    <w:rsid w:val="008C5378"/>
    <w:rsid w:val="008D072B"/>
    <w:rsid w:val="008E0125"/>
    <w:rsid w:val="008E5763"/>
    <w:rsid w:val="008E6387"/>
    <w:rsid w:val="008E7FB7"/>
    <w:rsid w:val="008F1934"/>
    <w:rsid w:val="008F30B2"/>
    <w:rsid w:val="008F5B2F"/>
    <w:rsid w:val="008F5F15"/>
    <w:rsid w:val="008F6632"/>
    <w:rsid w:val="009003FB"/>
    <w:rsid w:val="0090697C"/>
    <w:rsid w:val="009071B1"/>
    <w:rsid w:val="00907AB3"/>
    <w:rsid w:val="0091276C"/>
    <w:rsid w:val="00912956"/>
    <w:rsid w:val="00913F9D"/>
    <w:rsid w:val="0091683B"/>
    <w:rsid w:val="0092097E"/>
    <w:rsid w:val="00925400"/>
    <w:rsid w:val="0092793C"/>
    <w:rsid w:val="00931AF7"/>
    <w:rsid w:val="0093492E"/>
    <w:rsid w:val="00945AF9"/>
    <w:rsid w:val="0094620F"/>
    <w:rsid w:val="0095494C"/>
    <w:rsid w:val="009564B7"/>
    <w:rsid w:val="009613DD"/>
    <w:rsid w:val="00967209"/>
    <w:rsid w:val="009824D7"/>
    <w:rsid w:val="00986A16"/>
    <w:rsid w:val="009902F1"/>
    <w:rsid w:val="0099219C"/>
    <w:rsid w:val="00993F47"/>
    <w:rsid w:val="00994F70"/>
    <w:rsid w:val="00996B97"/>
    <w:rsid w:val="009970B9"/>
    <w:rsid w:val="009A1394"/>
    <w:rsid w:val="009A638B"/>
    <w:rsid w:val="009A73C5"/>
    <w:rsid w:val="009B0F8D"/>
    <w:rsid w:val="009B2B39"/>
    <w:rsid w:val="009B4F7B"/>
    <w:rsid w:val="009C0762"/>
    <w:rsid w:val="009C1A56"/>
    <w:rsid w:val="009C2590"/>
    <w:rsid w:val="009C2CF1"/>
    <w:rsid w:val="009C3D23"/>
    <w:rsid w:val="009C4192"/>
    <w:rsid w:val="009C5338"/>
    <w:rsid w:val="009D169F"/>
    <w:rsid w:val="009D20EE"/>
    <w:rsid w:val="009D299C"/>
    <w:rsid w:val="009D3623"/>
    <w:rsid w:val="009D7D49"/>
    <w:rsid w:val="009E3D00"/>
    <w:rsid w:val="009E4E78"/>
    <w:rsid w:val="009E537C"/>
    <w:rsid w:val="009F0DCB"/>
    <w:rsid w:val="009F4BFA"/>
    <w:rsid w:val="00A00C0A"/>
    <w:rsid w:val="00A06C49"/>
    <w:rsid w:val="00A1097C"/>
    <w:rsid w:val="00A14753"/>
    <w:rsid w:val="00A20326"/>
    <w:rsid w:val="00A33194"/>
    <w:rsid w:val="00A357C1"/>
    <w:rsid w:val="00A46BD9"/>
    <w:rsid w:val="00A4775D"/>
    <w:rsid w:val="00A51A13"/>
    <w:rsid w:val="00A51EB5"/>
    <w:rsid w:val="00A57267"/>
    <w:rsid w:val="00A57F32"/>
    <w:rsid w:val="00A60EC3"/>
    <w:rsid w:val="00A610F9"/>
    <w:rsid w:val="00A612D5"/>
    <w:rsid w:val="00A61FAF"/>
    <w:rsid w:val="00A621AB"/>
    <w:rsid w:val="00A626B0"/>
    <w:rsid w:val="00A637AF"/>
    <w:rsid w:val="00A65873"/>
    <w:rsid w:val="00A719BF"/>
    <w:rsid w:val="00A71BFE"/>
    <w:rsid w:val="00A726E9"/>
    <w:rsid w:val="00A850B0"/>
    <w:rsid w:val="00A94117"/>
    <w:rsid w:val="00A974BB"/>
    <w:rsid w:val="00AA497C"/>
    <w:rsid w:val="00AA7768"/>
    <w:rsid w:val="00AB4686"/>
    <w:rsid w:val="00AB7DA5"/>
    <w:rsid w:val="00AC4970"/>
    <w:rsid w:val="00AC743E"/>
    <w:rsid w:val="00AD16AD"/>
    <w:rsid w:val="00AE4A06"/>
    <w:rsid w:val="00AE55D5"/>
    <w:rsid w:val="00AE7D3F"/>
    <w:rsid w:val="00AF49A0"/>
    <w:rsid w:val="00AF74B4"/>
    <w:rsid w:val="00B00215"/>
    <w:rsid w:val="00B005DC"/>
    <w:rsid w:val="00B00836"/>
    <w:rsid w:val="00B1057F"/>
    <w:rsid w:val="00B15309"/>
    <w:rsid w:val="00B16F8C"/>
    <w:rsid w:val="00B20CE3"/>
    <w:rsid w:val="00B21437"/>
    <w:rsid w:val="00B22D5D"/>
    <w:rsid w:val="00B40997"/>
    <w:rsid w:val="00B40E36"/>
    <w:rsid w:val="00B43501"/>
    <w:rsid w:val="00B469CA"/>
    <w:rsid w:val="00B501E5"/>
    <w:rsid w:val="00B614F6"/>
    <w:rsid w:val="00B62BA1"/>
    <w:rsid w:val="00B64EC4"/>
    <w:rsid w:val="00B73418"/>
    <w:rsid w:val="00B81B27"/>
    <w:rsid w:val="00B82E1B"/>
    <w:rsid w:val="00B8522D"/>
    <w:rsid w:val="00B85F69"/>
    <w:rsid w:val="00B92B8C"/>
    <w:rsid w:val="00B95BF6"/>
    <w:rsid w:val="00B96588"/>
    <w:rsid w:val="00BA78F9"/>
    <w:rsid w:val="00BB2766"/>
    <w:rsid w:val="00BC23BA"/>
    <w:rsid w:val="00BC41EB"/>
    <w:rsid w:val="00BC5058"/>
    <w:rsid w:val="00BD0426"/>
    <w:rsid w:val="00BD0948"/>
    <w:rsid w:val="00BD0A9E"/>
    <w:rsid w:val="00BD1617"/>
    <w:rsid w:val="00BD3DB0"/>
    <w:rsid w:val="00BE5FE0"/>
    <w:rsid w:val="00BE6A2D"/>
    <w:rsid w:val="00BE6F97"/>
    <w:rsid w:val="00BE71B4"/>
    <w:rsid w:val="00BF088B"/>
    <w:rsid w:val="00BF2A61"/>
    <w:rsid w:val="00BF46C3"/>
    <w:rsid w:val="00C00730"/>
    <w:rsid w:val="00C018DB"/>
    <w:rsid w:val="00C03630"/>
    <w:rsid w:val="00C1120D"/>
    <w:rsid w:val="00C118A3"/>
    <w:rsid w:val="00C1358D"/>
    <w:rsid w:val="00C172AD"/>
    <w:rsid w:val="00C2052C"/>
    <w:rsid w:val="00C319BD"/>
    <w:rsid w:val="00C4180B"/>
    <w:rsid w:val="00C4316D"/>
    <w:rsid w:val="00C5310F"/>
    <w:rsid w:val="00C53341"/>
    <w:rsid w:val="00C53FDB"/>
    <w:rsid w:val="00C60F49"/>
    <w:rsid w:val="00C6529B"/>
    <w:rsid w:val="00C6581B"/>
    <w:rsid w:val="00C73018"/>
    <w:rsid w:val="00C82BF2"/>
    <w:rsid w:val="00C86726"/>
    <w:rsid w:val="00C90720"/>
    <w:rsid w:val="00C90D84"/>
    <w:rsid w:val="00C91E2D"/>
    <w:rsid w:val="00C92436"/>
    <w:rsid w:val="00C9436D"/>
    <w:rsid w:val="00CA23B3"/>
    <w:rsid w:val="00CA276B"/>
    <w:rsid w:val="00CB3380"/>
    <w:rsid w:val="00CB4BD5"/>
    <w:rsid w:val="00CB54EA"/>
    <w:rsid w:val="00CC32DD"/>
    <w:rsid w:val="00CC3510"/>
    <w:rsid w:val="00CC77D0"/>
    <w:rsid w:val="00CD0C5B"/>
    <w:rsid w:val="00CD3D0F"/>
    <w:rsid w:val="00CD7366"/>
    <w:rsid w:val="00CE03FB"/>
    <w:rsid w:val="00CE0EAC"/>
    <w:rsid w:val="00CE327C"/>
    <w:rsid w:val="00CE41F2"/>
    <w:rsid w:val="00CE46CB"/>
    <w:rsid w:val="00CE54F7"/>
    <w:rsid w:val="00CE5B2E"/>
    <w:rsid w:val="00CE5B53"/>
    <w:rsid w:val="00CE6308"/>
    <w:rsid w:val="00CF2DD7"/>
    <w:rsid w:val="00CF386E"/>
    <w:rsid w:val="00CF42CE"/>
    <w:rsid w:val="00CF6B58"/>
    <w:rsid w:val="00D00B39"/>
    <w:rsid w:val="00D02027"/>
    <w:rsid w:val="00D12B43"/>
    <w:rsid w:val="00D13836"/>
    <w:rsid w:val="00D150CD"/>
    <w:rsid w:val="00D16ADE"/>
    <w:rsid w:val="00D170AB"/>
    <w:rsid w:val="00D23906"/>
    <w:rsid w:val="00D37D19"/>
    <w:rsid w:val="00D43A31"/>
    <w:rsid w:val="00D440CC"/>
    <w:rsid w:val="00D44FD8"/>
    <w:rsid w:val="00D534B8"/>
    <w:rsid w:val="00D55196"/>
    <w:rsid w:val="00D55883"/>
    <w:rsid w:val="00D55E98"/>
    <w:rsid w:val="00D60411"/>
    <w:rsid w:val="00D65F3F"/>
    <w:rsid w:val="00D66369"/>
    <w:rsid w:val="00D6721B"/>
    <w:rsid w:val="00D6728D"/>
    <w:rsid w:val="00D7032D"/>
    <w:rsid w:val="00D75EFD"/>
    <w:rsid w:val="00D77056"/>
    <w:rsid w:val="00D8162E"/>
    <w:rsid w:val="00D834CC"/>
    <w:rsid w:val="00D90A30"/>
    <w:rsid w:val="00D93D2E"/>
    <w:rsid w:val="00D951E4"/>
    <w:rsid w:val="00D95F8A"/>
    <w:rsid w:val="00DA02D6"/>
    <w:rsid w:val="00DA41E1"/>
    <w:rsid w:val="00DB1D42"/>
    <w:rsid w:val="00DB41B9"/>
    <w:rsid w:val="00DB6664"/>
    <w:rsid w:val="00DB6B65"/>
    <w:rsid w:val="00DC0B4A"/>
    <w:rsid w:val="00DC6DC3"/>
    <w:rsid w:val="00DD284A"/>
    <w:rsid w:val="00DD5360"/>
    <w:rsid w:val="00DD6085"/>
    <w:rsid w:val="00DE370B"/>
    <w:rsid w:val="00DE59D4"/>
    <w:rsid w:val="00DE6D3C"/>
    <w:rsid w:val="00DE701A"/>
    <w:rsid w:val="00DF1366"/>
    <w:rsid w:val="00E03568"/>
    <w:rsid w:val="00E07B18"/>
    <w:rsid w:val="00E10AEE"/>
    <w:rsid w:val="00E111C8"/>
    <w:rsid w:val="00E12B35"/>
    <w:rsid w:val="00E1756F"/>
    <w:rsid w:val="00E20B83"/>
    <w:rsid w:val="00E21AAA"/>
    <w:rsid w:val="00E31B1C"/>
    <w:rsid w:val="00E32343"/>
    <w:rsid w:val="00E37C3F"/>
    <w:rsid w:val="00E418C1"/>
    <w:rsid w:val="00E449D0"/>
    <w:rsid w:val="00E56E51"/>
    <w:rsid w:val="00E57ABB"/>
    <w:rsid w:val="00E644DF"/>
    <w:rsid w:val="00E6565A"/>
    <w:rsid w:val="00E74311"/>
    <w:rsid w:val="00E7545C"/>
    <w:rsid w:val="00E86B80"/>
    <w:rsid w:val="00E90BCE"/>
    <w:rsid w:val="00E95B4C"/>
    <w:rsid w:val="00E96C61"/>
    <w:rsid w:val="00E978C1"/>
    <w:rsid w:val="00EA1650"/>
    <w:rsid w:val="00EA4167"/>
    <w:rsid w:val="00EA6306"/>
    <w:rsid w:val="00EB2339"/>
    <w:rsid w:val="00EB5DC8"/>
    <w:rsid w:val="00EC7318"/>
    <w:rsid w:val="00ED0D44"/>
    <w:rsid w:val="00ED3355"/>
    <w:rsid w:val="00ED47ED"/>
    <w:rsid w:val="00ED6863"/>
    <w:rsid w:val="00ED766B"/>
    <w:rsid w:val="00ED7D1B"/>
    <w:rsid w:val="00EE09DE"/>
    <w:rsid w:val="00EE1752"/>
    <w:rsid w:val="00EE1FD3"/>
    <w:rsid w:val="00EF43F2"/>
    <w:rsid w:val="00F032B4"/>
    <w:rsid w:val="00F061E4"/>
    <w:rsid w:val="00F15A6F"/>
    <w:rsid w:val="00F21908"/>
    <w:rsid w:val="00F25FDC"/>
    <w:rsid w:val="00F44B55"/>
    <w:rsid w:val="00F45281"/>
    <w:rsid w:val="00F459E8"/>
    <w:rsid w:val="00F50AFD"/>
    <w:rsid w:val="00F52A0D"/>
    <w:rsid w:val="00F536EA"/>
    <w:rsid w:val="00F55242"/>
    <w:rsid w:val="00F649EE"/>
    <w:rsid w:val="00F70DC1"/>
    <w:rsid w:val="00F7261E"/>
    <w:rsid w:val="00F7743E"/>
    <w:rsid w:val="00F77747"/>
    <w:rsid w:val="00F77B99"/>
    <w:rsid w:val="00F800CE"/>
    <w:rsid w:val="00F84D57"/>
    <w:rsid w:val="00F86926"/>
    <w:rsid w:val="00F902AF"/>
    <w:rsid w:val="00F90705"/>
    <w:rsid w:val="00F92708"/>
    <w:rsid w:val="00F93117"/>
    <w:rsid w:val="00F95518"/>
    <w:rsid w:val="00F97852"/>
    <w:rsid w:val="00FA6845"/>
    <w:rsid w:val="00FA6C28"/>
    <w:rsid w:val="00FC1F0B"/>
    <w:rsid w:val="00FC51FC"/>
    <w:rsid w:val="00FC65FC"/>
    <w:rsid w:val="00FC6EFE"/>
    <w:rsid w:val="00FD17FF"/>
    <w:rsid w:val="00FD2519"/>
    <w:rsid w:val="00FD52C7"/>
    <w:rsid w:val="00FE0BFC"/>
    <w:rsid w:val="00FE1B38"/>
    <w:rsid w:val="00FE4C11"/>
    <w:rsid w:val="00FE5E44"/>
    <w:rsid w:val="00FF0C13"/>
    <w:rsid w:val="00FF1AEC"/>
    <w:rsid w:val="00FF3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63DE0D"/>
  <w14:discardImageEditingData/>
  <w14:defaultImageDpi w14:val="32767"/>
  <w15:chartTrackingRefBased/>
  <w15:docId w15:val="{84E398BC-CD0D-41F4-9A4B-7490744F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7E2A23"/>
    <w:pPr>
      <w:widowControl w:val="0"/>
      <w:overflowPunct w:val="0"/>
      <w:spacing w:after="0" w:line="360" w:lineRule="auto"/>
      <w:ind w:firstLineChars="200" w:firstLine="480"/>
      <w:jc w:val="both"/>
    </w:pPr>
    <w:rPr>
      <w:rFonts w:ascii="Times New Roman" w:eastAsia="宋体" w:hAnsi="Times New Roman"/>
      <w:sz w:val="24"/>
    </w:rPr>
  </w:style>
  <w:style w:type="paragraph" w:styleId="1">
    <w:name w:val="heading 1"/>
    <w:basedOn w:val="a0"/>
    <w:next w:val="a0"/>
    <w:link w:val="12"/>
    <w:autoRedefine/>
    <w:uiPriority w:val="1"/>
    <w:qFormat/>
    <w:rsid w:val="004F5A9F"/>
    <w:pPr>
      <w:keepNext/>
      <w:keepLines/>
      <w:numPr>
        <w:numId w:val="12"/>
      </w:numPr>
      <w:overflowPunct/>
      <w:topLinePunct/>
      <w:ind w:firstLineChars="0"/>
      <w:jc w:val="center"/>
      <w:outlineLvl w:val="0"/>
    </w:pPr>
    <w:rPr>
      <w:rFonts w:eastAsia="黑体"/>
      <w:bCs/>
      <w:kern w:val="44"/>
      <w:sz w:val="44"/>
      <w:szCs w:val="44"/>
      <w:lang w:val="zh-CN"/>
    </w:rPr>
  </w:style>
  <w:style w:type="paragraph" w:styleId="2">
    <w:name w:val="heading 2"/>
    <w:basedOn w:val="a0"/>
    <w:next w:val="a0"/>
    <w:link w:val="20"/>
    <w:autoRedefine/>
    <w:uiPriority w:val="1"/>
    <w:qFormat/>
    <w:rsid w:val="004F5A9F"/>
    <w:pPr>
      <w:keepNext/>
      <w:keepLines/>
      <w:numPr>
        <w:ilvl w:val="1"/>
        <w:numId w:val="12"/>
      </w:numPr>
      <w:overflowPunct/>
      <w:topLinePunct/>
      <w:ind w:firstLineChars="0"/>
      <w:outlineLvl w:val="1"/>
    </w:pPr>
    <w:rPr>
      <w:rFonts w:eastAsia="黑体" w:cstheme="majorBidi"/>
      <w:sz w:val="30"/>
      <w:szCs w:val="32"/>
      <w:lang w:val="zh-CN"/>
    </w:rPr>
  </w:style>
  <w:style w:type="paragraph" w:styleId="3">
    <w:name w:val="heading 3"/>
    <w:basedOn w:val="a0"/>
    <w:next w:val="a0"/>
    <w:link w:val="30"/>
    <w:autoRedefine/>
    <w:uiPriority w:val="1"/>
    <w:qFormat/>
    <w:rsid w:val="004F5A9F"/>
    <w:pPr>
      <w:keepNext/>
      <w:keepLines/>
      <w:numPr>
        <w:ilvl w:val="2"/>
        <w:numId w:val="12"/>
      </w:numPr>
      <w:overflowPunct/>
      <w:topLinePunct/>
      <w:ind w:firstLineChars="0"/>
      <w:outlineLvl w:val="2"/>
    </w:pPr>
    <w:rPr>
      <w:rFonts w:eastAsia="黑体"/>
      <w:sz w:val="28"/>
      <w:szCs w:val="32"/>
      <w:shd w:val="clear" w:color="auto" w:fill="FFFFFF"/>
    </w:rPr>
  </w:style>
  <w:style w:type="paragraph" w:styleId="4">
    <w:name w:val="heading 4"/>
    <w:basedOn w:val="a0"/>
    <w:next w:val="a0"/>
    <w:link w:val="40"/>
    <w:uiPriority w:val="9"/>
    <w:unhideWhenUsed/>
    <w:qFormat/>
    <w:rsid w:val="00A51EB5"/>
    <w:pPr>
      <w:keepNext/>
      <w:keepLines/>
      <w:numPr>
        <w:ilvl w:val="3"/>
        <w:numId w:val="12"/>
      </w:numPr>
      <w:ind w:firstLineChars="0"/>
      <w:outlineLvl w:val="3"/>
    </w:pPr>
    <w:rPr>
      <w:rFonts w:cstheme="majorBidi"/>
      <w:sz w:val="28"/>
      <w:szCs w:val="28"/>
    </w:rPr>
  </w:style>
  <w:style w:type="paragraph" w:styleId="5">
    <w:name w:val="heading 5"/>
    <w:basedOn w:val="a0"/>
    <w:next w:val="a0"/>
    <w:link w:val="50"/>
    <w:uiPriority w:val="9"/>
    <w:unhideWhenUsed/>
    <w:qFormat/>
    <w:rsid w:val="002633F0"/>
    <w:pPr>
      <w:keepNext/>
      <w:keepLines/>
      <w:numPr>
        <w:ilvl w:val="4"/>
        <w:numId w:val="12"/>
      </w:numPr>
      <w:spacing w:before="80" w:after="40"/>
      <w:outlineLvl w:val="4"/>
    </w:pPr>
    <w:rPr>
      <w:rFonts w:cstheme="majorBidi"/>
      <w:color w:val="0F4761" w:themeColor="accent1" w:themeShade="BF"/>
      <w:szCs w:val="24"/>
    </w:rPr>
  </w:style>
  <w:style w:type="paragraph" w:styleId="6">
    <w:name w:val="heading 6"/>
    <w:basedOn w:val="a0"/>
    <w:next w:val="a0"/>
    <w:link w:val="60"/>
    <w:uiPriority w:val="9"/>
    <w:semiHidden/>
    <w:unhideWhenUsed/>
    <w:qFormat/>
    <w:rsid w:val="002633F0"/>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semiHidden/>
    <w:unhideWhenUsed/>
    <w:qFormat/>
    <w:rsid w:val="002633F0"/>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2633F0"/>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2633F0"/>
    <w:pPr>
      <w:keepNext/>
      <w:keepLines/>
      <w:outlineLvl w:val="8"/>
    </w:pPr>
    <w:rPr>
      <w:rFonts w:eastAsiaTheme="majorEastAsia" w:cstheme="majorBidi"/>
      <w:color w:val="595959" w:themeColor="text1" w:themeTint="A6"/>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标题 1 字符"/>
    <w:basedOn w:val="a1"/>
    <w:link w:val="1"/>
    <w:uiPriority w:val="1"/>
    <w:qFormat/>
    <w:rsid w:val="004F5A9F"/>
    <w:rPr>
      <w:rFonts w:ascii="Times New Roman" w:eastAsia="黑体" w:hAnsi="Times New Roman"/>
      <w:bCs/>
      <w:kern w:val="44"/>
      <w:sz w:val="44"/>
      <w:szCs w:val="44"/>
      <w:lang w:val="zh-CN"/>
    </w:rPr>
  </w:style>
  <w:style w:type="character" w:customStyle="1" w:styleId="20">
    <w:name w:val="标题 2 字符"/>
    <w:basedOn w:val="a1"/>
    <w:link w:val="2"/>
    <w:uiPriority w:val="1"/>
    <w:qFormat/>
    <w:rsid w:val="004F5A9F"/>
    <w:rPr>
      <w:rFonts w:ascii="Times New Roman" w:eastAsia="黑体" w:hAnsi="Times New Roman" w:cstheme="majorBidi"/>
      <w:sz w:val="30"/>
      <w:szCs w:val="32"/>
      <w:lang w:val="zh-CN"/>
    </w:rPr>
  </w:style>
  <w:style w:type="character" w:customStyle="1" w:styleId="30">
    <w:name w:val="标题 3 字符"/>
    <w:basedOn w:val="a1"/>
    <w:link w:val="3"/>
    <w:uiPriority w:val="1"/>
    <w:qFormat/>
    <w:rsid w:val="004F5A9F"/>
    <w:rPr>
      <w:rFonts w:ascii="Times New Roman" w:eastAsia="黑体" w:hAnsi="Times New Roman"/>
      <w:sz w:val="28"/>
      <w:szCs w:val="32"/>
    </w:rPr>
  </w:style>
  <w:style w:type="paragraph" w:customStyle="1" w:styleId="a4">
    <w:name w:val="摘要"/>
    <w:basedOn w:val="a0"/>
    <w:link w:val="a5"/>
    <w:autoRedefine/>
    <w:uiPriority w:val="2"/>
    <w:qFormat/>
    <w:rsid w:val="002633F0"/>
    <w:pPr>
      <w:ind w:firstLineChars="0" w:firstLine="0"/>
      <w:jc w:val="center"/>
    </w:pPr>
    <w:rPr>
      <w:rFonts w:eastAsia="黑体"/>
      <w:sz w:val="30"/>
      <w:szCs w:val="21"/>
    </w:rPr>
  </w:style>
  <w:style w:type="character" w:customStyle="1" w:styleId="a5">
    <w:name w:val="摘要 字符"/>
    <w:basedOn w:val="a1"/>
    <w:link w:val="a4"/>
    <w:uiPriority w:val="2"/>
    <w:qFormat/>
    <w:rsid w:val="002633F0"/>
    <w:rPr>
      <w:rFonts w:ascii="Times New Roman" w:eastAsia="黑体" w:hAnsi="Times New Roman"/>
      <w:sz w:val="30"/>
      <w:szCs w:val="21"/>
    </w:rPr>
  </w:style>
  <w:style w:type="paragraph" w:customStyle="1" w:styleId="a6">
    <w:name w:val="参考文献"/>
    <w:basedOn w:val="a7"/>
    <w:link w:val="a8"/>
    <w:autoRedefine/>
    <w:uiPriority w:val="3"/>
    <w:qFormat/>
    <w:rsid w:val="002633F0"/>
    <w:pPr>
      <w:suppressAutoHyphens/>
      <w:topLinePunct/>
      <w:ind w:firstLineChars="0" w:firstLine="0"/>
    </w:pPr>
    <w:rPr>
      <w:rFonts w:cs="Times New Roman"/>
      <w:kern w:val="0"/>
      <w:sz w:val="21"/>
      <w:szCs w:val="21"/>
      <w14:ligatures w14:val="none"/>
    </w:rPr>
  </w:style>
  <w:style w:type="character" w:customStyle="1" w:styleId="a8">
    <w:name w:val="参考文献 字符"/>
    <w:basedOn w:val="30"/>
    <w:link w:val="a6"/>
    <w:uiPriority w:val="3"/>
    <w:qFormat/>
    <w:rsid w:val="002633F0"/>
    <w:rPr>
      <w:rFonts w:ascii="Times New Roman" w:eastAsia="宋体" w:hAnsi="Times New Roman" w:cs="Times New Roman"/>
      <w:kern w:val="0"/>
      <w:sz w:val="21"/>
      <w:szCs w:val="21"/>
      <w14:ligatures w14:val="none"/>
    </w:rPr>
  </w:style>
  <w:style w:type="paragraph" w:customStyle="1" w:styleId="a9">
    <w:name w:val="图表"/>
    <w:basedOn w:val="a0"/>
    <w:link w:val="aa"/>
    <w:autoRedefine/>
    <w:uiPriority w:val="2"/>
    <w:qFormat/>
    <w:rsid w:val="002633F0"/>
    <w:pPr>
      <w:spacing w:line="240" w:lineRule="auto"/>
      <w:ind w:firstLineChars="0" w:firstLine="0"/>
      <w:jc w:val="center"/>
    </w:pPr>
    <w:rPr>
      <w:rFonts w:cs="宋体"/>
      <w:kern w:val="0"/>
      <w:sz w:val="21"/>
      <w:szCs w:val="24"/>
    </w:rPr>
  </w:style>
  <w:style w:type="character" w:customStyle="1" w:styleId="aa">
    <w:name w:val="图表 字符"/>
    <w:basedOn w:val="a1"/>
    <w:link w:val="a9"/>
    <w:uiPriority w:val="2"/>
    <w:qFormat/>
    <w:rsid w:val="002633F0"/>
    <w:rPr>
      <w:rFonts w:ascii="Times New Roman" w:eastAsia="宋体" w:hAnsi="Times New Roman" w:cs="宋体"/>
      <w:kern w:val="0"/>
      <w:sz w:val="21"/>
    </w:rPr>
  </w:style>
  <w:style w:type="paragraph" w:styleId="ab">
    <w:name w:val="caption"/>
    <w:basedOn w:val="a0"/>
    <w:next w:val="a0"/>
    <w:autoRedefine/>
    <w:uiPriority w:val="2"/>
    <w:qFormat/>
    <w:rsid w:val="00DB6B65"/>
    <w:pPr>
      <w:keepNext/>
      <w:ind w:firstLineChars="0" w:firstLine="0"/>
      <w:jc w:val="center"/>
    </w:pPr>
    <w:rPr>
      <w:rFonts w:cstheme="majorBidi"/>
      <w:sz w:val="21"/>
      <w:szCs w:val="20"/>
    </w:rPr>
  </w:style>
  <w:style w:type="paragraph" w:styleId="ac">
    <w:name w:val="Title"/>
    <w:basedOn w:val="a0"/>
    <w:next w:val="a0"/>
    <w:link w:val="ad"/>
    <w:autoRedefine/>
    <w:uiPriority w:val="99"/>
    <w:qFormat/>
    <w:rsid w:val="002633F0"/>
    <w:pPr>
      <w:spacing w:line="480" w:lineRule="auto"/>
      <w:ind w:firstLineChars="0" w:firstLine="0"/>
      <w:contextualSpacing/>
      <w:jc w:val="center"/>
    </w:pPr>
    <w:rPr>
      <w:rFonts w:eastAsia="黑体" w:cstheme="majorBidi"/>
      <w:spacing w:val="-10"/>
      <w:kern w:val="28"/>
      <w:sz w:val="44"/>
      <w:szCs w:val="48"/>
    </w:rPr>
  </w:style>
  <w:style w:type="character" w:customStyle="1" w:styleId="ad">
    <w:name w:val="标题 字符"/>
    <w:basedOn w:val="a1"/>
    <w:link w:val="ac"/>
    <w:uiPriority w:val="99"/>
    <w:rsid w:val="002633F0"/>
    <w:rPr>
      <w:rFonts w:ascii="Times New Roman" w:eastAsia="黑体" w:hAnsi="Times New Roman" w:cstheme="majorBidi"/>
      <w:spacing w:val="-10"/>
      <w:kern w:val="28"/>
      <w:sz w:val="44"/>
      <w:szCs w:val="48"/>
    </w:rPr>
  </w:style>
  <w:style w:type="paragraph" w:styleId="a">
    <w:name w:val="No Spacing"/>
    <w:aliases w:val="一级列表"/>
    <w:basedOn w:val="ae"/>
    <w:autoRedefine/>
    <w:uiPriority w:val="1"/>
    <w:rsid w:val="002633F0"/>
    <w:pPr>
      <w:numPr>
        <w:numId w:val="30"/>
      </w:numPr>
    </w:pPr>
  </w:style>
  <w:style w:type="paragraph" w:styleId="ae">
    <w:name w:val="List Paragraph"/>
    <w:basedOn w:val="a0"/>
    <w:uiPriority w:val="34"/>
    <w:qFormat/>
    <w:rsid w:val="002633F0"/>
    <w:pPr>
      <w:ind w:left="720"/>
      <w:contextualSpacing/>
    </w:pPr>
  </w:style>
  <w:style w:type="paragraph" w:styleId="af">
    <w:name w:val="Subtitle"/>
    <w:basedOn w:val="a0"/>
    <w:next w:val="a0"/>
    <w:link w:val="af0"/>
    <w:autoRedefine/>
    <w:uiPriority w:val="99"/>
    <w:qFormat/>
    <w:rsid w:val="002633F0"/>
    <w:pPr>
      <w:keepNext/>
      <w:numPr>
        <w:ilvl w:val="1"/>
      </w:numPr>
      <w:ind w:firstLineChars="200" w:firstLine="480"/>
      <w:jc w:val="center"/>
    </w:pPr>
    <w:rPr>
      <w:rFonts w:eastAsia="黑体" w:cstheme="majorBidi"/>
      <w:spacing w:val="15"/>
      <w:sz w:val="28"/>
      <w:szCs w:val="28"/>
    </w:rPr>
  </w:style>
  <w:style w:type="character" w:customStyle="1" w:styleId="af0">
    <w:name w:val="副标题 字符"/>
    <w:basedOn w:val="a1"/>
    <w:link w:val="af"/>
    <w:uiPriority w:val="99"/>
    <w:rsid w:val="002633F0"/>
    <w:rPr>
      <w:rFonts w:ascii="Times New Roman" w:eastAsia="黑体" w:hAnsi="Times New Roman" w:cstheme="majorBidi"/>
      <w:spacing w:val="15"/>
      <w:sz w:val="28"/>
      <w:szCs w:val="28"/>
    </w:rPr>
  </w:style>
  <w:style w:type="numbering" w:customStyle="1" w:styleId="10">
    <w:name w:val="样式1"/>
    <w:uiPriority w:val="99"/>
    <w:rsid w:val="002633F0"/>
    <w:pPr>
      <w:numPr>
        <w:numId w:val="19"/>
      </w:numPr>
    </w:pPr>
  </w:style>
  <w:style w:type="paragraph" w:customStyle="1" w:styleId="11">
    <w:name w:val="1级列表"/>
    <w:basedOn w:val="a"/>
    <w:link w:val="13"/>
    <w:autoRedefine/>
    <w:uiPriority w:val="99"/>
    <w:qFormat/>
    <w:rsid w:val="002633F0"/>
    <w:pPr>
      <w:numPr>
        <w:numId w:val="32"/>
      </w:numPr>
    </w:pPr>
  </w:style>
  <w:style w:type="character" w:customStyle="1" w:styleId="13">
    <w:name w:val="1级列表 字符"/>
    <w:basedOn w:val="a1"/>
    <w:link w:val="11"/>
    <w:uiPriority w:val="99"/>
    <w:rsid w:val="002633F0"/>
    <w:rPr>
      <w:rFonts w:ascii="Times New Roman" w:eastAsia="宋体" w:hAnsi="Times New Roman"/>
      <w:sz w:val="24"/>
      <w:szCs w:val="22"/>
    </w:rPr>
  </w:style>
  <w:style w:type="paragraph" w:styleId="a7">
    <w:name w:val="Bibliography"/>
    <w:basedOn w:val="a0"/>
    <w:next w:val="a0"/>
    <w:uiPriority w:val="37"/>
    <w:semiHidden/>
    <w:unhideWhenUsed/>
    <w:rsid w:val="002633F0"/>
  </w:style>
  <w:style w:type="table" w:customStyle="1" w:styleId="af1">
    <w:name w:val="三线表"/>
    <w:basedOn w:val="a2"/>
    <w:uiPriority w:val="99"/>
    <w:rsid w:val="00F7261E"/>
    <w:pPr>
      <w:spacing w:after="0" w:line="240" w:lineRule="auto"/>
      <w:jc w:val="center"/>
    </w:pPr>
    <w:rPr>
      <w:rFonts w:ascii="Times New Roman" w:eastAsia="宋体" w:hAnsi="Times New Roman"/>
      <w:sz w:val="21"/>
      <w:szCs w:val="21"/>
      <w14:ligatures w14:val="none"/>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b/>
        <w:sz w:val="21"/>
      </w:rPr>
      <w:tblPr/>
      <w:tcPr>
        <w:tcBorders>
          <w:top w:val="single" w:sz="12" w:space="0" w:color="auto"/>
          <w:left w:val="nil"/>
          <w:bottom w:val="single" w:sz="8" w:space="0" w:color="auto"/>
          <w:right w:val="nil"/>
          <w:insideH w:val="nil"/>
          <w:insideV w:val="nil"/>
          <w:tl2br w:val="nil"/>
          <w:tr2bl w:val="nil"/>
        </w:tcBorders>
      </w:tcPr>
    </w:tblStylePr>
  </w:style>
  <w:style w:type="table" w:customStyle="1" w:styleId="14">
    <w:name w:val="三线表1"/>
    <w:basedOn w:val="a2"/>
    <w:uiPriority w:val="99"/>
    <w:rsid w:val="002633F0"/>
    <w:pPr>
      <w:spacing w:after="0" w:line="240" w:lineRule="auto"/>
      <w:jc w:val="center"/>
    </w:pPr>
    <w:rPr>
      <w:rFonts w:ascii="Times New Roman" w:eastAsia="宋体" w:hAnsi="Times New Roman"/>
      <w:sz w:val="21"/>
      <w:szCs w:val="21"/>
      <w14:ligatures w14:val="none"/>
    </w:rPr>
    <w:tblPr>
      <w:jc w:val="center"/>
      <w:tblBorders>
        <w:top w:val="single" w:sz="12" w:space="0" w:color="auto"/>
        <w:bottom w:val="single" w:sz="12" w:space="0" w:color="auto"/>
      </w:tblBorders>
    </w:tblPr>
    <w:trPr>
      <w:jc w:val="center"/>
    </w:trPr>
    <w:tcPr>
      <w:vAlign w:val="center"/>
    </w:tcPr>
    <w:tblStylePr w:type="firstRow">
      <w:rPr>
        <w:rFonts w:ascii="Times New Roman" w:eastAsia="宋体" w:hAnsi="Times New Roman"/>
        <w:b/>
        <w:sz w:val="21"/>
      </w:rPr>
      <w:tblPr/>
      <w:tcPr>
        <w:tcBorders>
          <w:top w:val="single" w:sz="12" w:space="0" w:color="auto"/>
          <w:left w:val="nil"/>
          <w:bottom w:val="single" w:sz="8" w:space="0" w:color="auto"/>
          <w:right w:val="nil"/>
          <w:insideH w:val="nil"/>
          <w:insideV w:val="nil"/>
          <w:tl2br w:val="nil"/>
          <w:tr2bl w:val="nil"/>
        </w:tcBorders>
      </w:tcPr>
    </w:tblStylePr>
  </w:style>
  <w:style w:type="paragraph" w:styleId="TOC2">
    <w:name w:val="toc 2"/>
    <w:basedOn w:val="a0"/>
    <w:next w:val="a0"/>
    <w:autoRedefine/>
    <w:uiPriority w:val="39"/>
    <w:unhideWhenUsed/>
    <w:rsid w:val="002633F0"/>
    <w:pPr>
      <w:tabs>
        <w:tab w:val="right" w:leader="dot" w:pos="9060"/>
      </w:tabs>
      <w:ind w:leftChars="200" w:left="200" w:firstLineChars="0" w:firstLine="0"/>
      <w:jc w:val="left"/>
    </w:pPr>
  </w:style>
  <w:style w:type="paragraph" w:styleId="TOC3">
    <w:name w:val="toc 3"/>
    <w:basedOn w:val="a0"/>
    <w:next w:val="a0"/>
    <w:autoRedefine/>
    <w:uiPriority w:val="39"/>
    <w:unhideWhenUsed/>
    <w:rsid w:val="002633F0"/>
    <w:pPr>
      <w:ind w:leftChars="400" w:left="400" w:firstLineChars="0" w:firstLine="0"/>
      <w:jc w:val="left"/>
    </w:pPr>
  </w:style>
  <w:style w:type="paragraph" w:styleId="TOC1">
    <w:name w:val="toc 1"/>
    <w:basedOn w:val="a0"/>
    <w:next w:val="a0"/>
    <w:autoRedefine/>
    <w:uiPriority w:val="39"/>
    <w:unhideWhenUsed/>
    <w:rsid w:val="002633F0"/>
    <w:pPr>
      <w:tabs>
        <w:tab w:val="right" w:leader="dot" w:pos="9070"/>
      </w:tabs>
      <w:ind w:firstLineChars="0" w:firstLine="0"/>
      <w:jc w:val="left"/>
    </w:pPr>
  </w:style>
  <w:style w:type="character" w:customStyle="1" w:styleId="40">
    <w:name w:val="标题 4 字符"/>
    <w:basedOn w:val="a1"/>
    <w:link w:val="4"/>
    <w:uiPriority w:val="9"/>
    <w:rsid w:val="00A51EB5"/>
    <w:rPr>
      <w:rFonts w:ascii="Times New Roman" w:eastAsia="宋体" w:hAnsi="Times New Roman" w:cstheme="majorBidi"/>
      <w:sz w:val="28"/>
      <w:szCs w:val="28"/>
    </w:rPr>
  </w:style>
  <w:style w:type="character" w:customStyle="1" w:styleId="50">
    <w:name w:val="标题 5 字符"/>
    <w:basedOn w:val="a1"/>
    <w:link w:val="5"/>
    <w:uiPriority w:val="9"/>
    <w:rsid w:val="002633F0"/>
    <w:rPr>
      <w:rFonts w:cstheme="majorBidi"/>
      <w:color w:val="0F4761" w:themeColor="accent1" w:themeShade="BF"/>
      <w:sz w:val="24"/>
    </w:rPr>
  </w:style>
  <w:style w:type="character" w:customStyle="1" w:styleId="60">
    <w:name w:val="标题 6 字符"/>
    <w:basedOn w:val="a1"/>
    <w:link w:val="6"/>
    <w:uiPriority w:val="9"/>
    <w:semiHidden/>
    <w:rsid w:val="002633F0"/>
    <w:rPr>
      <w:rFonts w:cstheme="majorBidi"/>
      <w:b/>
      <w:bCs/>
      <w:color w:val="0F4761" w:themeColor="accent1" w:themeShade="BF"/>
      <w:sz w:val="24"/>
      <w:szCs w:val="22"/>
    </w:rPr>
  </w:style>
  <w:style w:type="character" w:customStyle="1" w:styleId="70">
    <w:name w:val="标题 7 字符"/>
    <w:basedOn w:val="a1"/>
    <w:link w:val="7"/>
    <w:uiPriority w:val="9"/>
    <w:semiHidden/>
    <w:rsid w:val="002633F0"/>
    <w:rPr>
      <w:rFonts w:cstheme="majorBidi"/>
      <w:b/>
      <w:bCs/>
      <w:color w:val="595959" w:themeColor="text1" w:themeTint="A6"/>
      <w:sz w:val="24"/>
      <w:szCs w:val="22"/>
    </w:rPr>
  </w:style>
  <w:style w:type="character" w:customStyle="1" w:styleId="80">
    <w:name w:val="标题 8 字符"/>
    <w:basedOn w:val="a1"/>
    <w:link w:val="8"/>
    <w:uiPriority w:val="9"/>
    <w:semiHidden/>
    <w:rsid w:val="002633F0"/>
    <w:rPr>
      <w:rFonts w:cstheme="majorBidi"/>
      <w:color w:val="595959" w:themeColor="text1" w:themeTint="A6"/>
      <w:sz w:val="24"/>
      <w:szCs w:val="22"/>
    </w:rPr>
  </w:style>
  <w:style w:type="character" w:customStyle="1" w:styleId="90">
    <w:name w:val="标题 9 字符"/>
    <w:basedOn w:val="a1"/>
    <w:link w:val="9"/>
    <w:uiPriority w:val="9"/>
    <w:semiHidden/>
    <w:rsid w:val="002633F0"/>
    <w:rPr>
      <w:rFonts w:eastAsiaTheme="majorEastAsia" w:cstheme="majorBidi"/>
      <w:color w:val="595959" w:themeColor="text1" w:themeTint="A6"/>
      <w:sz w:val="24"/>
      <w:szCs w:val="22"/>
    </w:rPr>
  </w:style>
  <w:style w:type="paragraph" w:styleId="af2">
    <w:name w:val="Quote"/>
    <w:basedOn w:val="a0"/>
    <w:next w:val="a0"/>
    <w:link w:val="af3"/>
    <w:uiPriority w:val="29"/>
    <w:qFormat/>
    <w:rsid w:val="002633F0"/>
    <w:pPr>
      <w:spacing w:before="160" w:after="160"/>
      <w:jc w:val="center"/>
    </w:pPr>
    <w:rPr>
      <w:i/>
      <w:iCs/>
      <w:color w:val="404040" w:themeColor="text1" w:themeTint="BF"/>
    </w:rPr>
  </w:style>
  <w:style w:type="character" w:customStyle="1" w:styleId="af3">
    <w:name w:val="引用 字符"/>
    <w:basedOn w:val="a1"/>
    <w:link w:val="af2"/>
    <w:uiPriority w:val="29"/>
    <w:rsid w:val="002633F0"/>
    <w:rPr>
      <w:rFonts w:ascii="Times New Roman" w:eastAsia="宋体" w:hAnsi="Times New Roman"/>
      <w:i/>
      <w:iCs/>
      <w:color w:val="404040" w:themeColor="text1" w:themeTint="BF"/>
      <w:sz w:val="24"/>
      <w:szCs w:val="22"/>
    </w:rPr>
  </w:style>
  <w:style w:type="paragraph" w:styleId="af4">
    <w:name w:val="Intense Quote"/>
    <w:basedOn w:val="a0"/>
    <w:next w:val="a0"/>
    <w:link w:val="af5"/>
    <w:uiPriority w:val="30"/>
    <w:qFormat/>
    <w:rsid w:val="00263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5">
    <w:name w:val="明显引用 字符"/>
    <w:basedOn w:val="a1"/>
    <w:link w:val="af4"/>
    <w:uiPriority w:val="30"/>
    <w:rsid w:val="002633F0"/>
    <w:rPr>
      <w:rFonts w:ascii="Times New Roman" w:eastAsia="宋体" w:hAnsi="Times New Roman"/>
      <w:i/>
      <w:iCs/>
      <w:color w:val="0F4761" w:themeColor="accent1" w:themeShade="BF"/>
      <w:sz w:val="24"/>
      <w:szCs w:val="22"/>
    </w:rPr>
  </w:style>
  <w:style w:type="character" w:styleId="af6">
    <w:name w:val="Intense Emphasis"/>
    <w:basedOn w:val="a1"/>
    <w:uiPriority w:val="21"/>
    <w:qFormat/>
    <w:rsid w:val="002633F0"/>
    <w:rPr>
      <w:i/>
      <w:iCs/>
      <w:color w:val="0F4761" w:themeColor="accent1" w:themeShade="BF"/>
    </w:rPr>
  </w:style>
  <w:style w:type="character" w:styleId="af7">
    <w:name w:val="Intense Reference"/>
    <w:basedOn w:val="a1"/>
    <w:uiPriority w:val="32"/>
    <w:qFormat/>
    <w:rsid w:val="002633F0"/>
    <w:rPr>
      <w:b/>
      <w:bCs/>
      <w:smallCaps/>
      <w:color w:val="0F4761" w:themeColor="accent1" w:themeShade="BF"/>
      <w:spacing w:val="5"/>
    </w:rPr>
  </w:style>
  <w:style w:type="table" w:styleId="af8">
    <w:name w:val="Table Grid"/>
    <w:basedOn w:val="a2"/>
    <w:uiPriority w:val="39"/>
    <w:rsid w:val="00702F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basedOn w:val="a1"/>
    <w:uiPriority w:val="99"/>
    <w:semiHidden/>
    <w:unhideWhenUsed/>
    <w:rsid w:val="00B92B8C"/>
    <w:rPr>
      <w:sz w:val="21"/>
      <w:szCs w:val="21"/>
    </w:rPr>
  </w:style>
  <w:style w:type="paragraph" w:styleId="afa">
    <w:name w:val="annotation text"/>
    <w:basedOn w:val="a0"/>
    <w:link w:val="afb"/>
    <w:uiPriority w:val="99"/>
    <w:unhideWhenUsed/>
    <w:rsid w:val="00B92B8C"/>
    <w:pPr>
      <w:jc w:val="left"/>
    </w:pPr>
  </w:style>
  <w:style w:type="character" w:customStyle="1" w:styleId="afb">
    <w:name w:val="批注文字 字符"/>
    <w:basedOn w:val="a1"/>
    <w:link w:val="afa"/>
    <w:uiPriority w:val="99"/>
    <w:rsid w:val="00B92B8C"/>
    <w:rPr>
      <w:rFonts w:ascii="Times New Roman" w:eastAsia="宋体" w:hAnsi="Times New Roman"/>
      <w:sz w:val="24"/>
    </w:rPr>
  </w:style>
  <w:style w:type="paragraph" w:styleId="afc">
    <w:name w:val="annotation subject"/>
    <w:basedOn w:val="afa"/>
    <w:next w:val="afa"/>
    <w:link w:val="afd"/>
    <w:uiPriority w:val="99"/>
    <w:semiHidden/>
    <w:unhideWhenUsed/>
    <w:rsid w:val="00B92B8C"/>
    <w:rPr>
      <w:b/>
      <w:bCs/>
    </w:rPr>
  </w:style>
  <w:style w:type="character" w:customStyle="1" w:styleId="afd">
    <w:name w:val="批注主题 字符"/>
    <w:basedOn w:val="afb"/>
    <w:link w:val="afc"/>
    <w:uiPriority w:val="99"/>
    <w:semiHidden/>
    <w:rsid w:val="00B92B8C"/>
    <w:rPr>
      <w:rFonts w:ascii="Times New Roman" w:eastAsia="宋体" w:hAnsi="Times New Roman"/>
      <w:b/>
      <w:bCs/>
      <w:sz w:val="24"/>
    </w:rPr>
  </w:style>
  <w:style w:type="paragraph" w:styleId="afe">
    <w:name w:val="header"/>
    <w:basedOn w:val="a0"/>
    <w:link w:val="aff"/>
    <w:uiPriority w:val="99"/>
    <w:unhideWhenUsed/>
    <w:rsid w:val="0070270E"/>
    <w:pPr>
      <w:tabs>
        <w:tab w:val="center" w:pos="4153"/>
        <w:tab w:val="right" w:pos="8306"/>
      </w:tabs>
      <w:snapToGrid w:val="0"/>
      <w:spacing w:line="240" w:lineRule="auto"/>
      <w:jc w:val="center"/>
    </w:pPr>
    <w:rPr>
      <w:sz w:val="18"/>
      <w:szCs w:val="18"/>
    </w:rPr>
  </w:style>
  <w:style w:type="character" w:customStyle="1" w:styleId="aff">
    <w:name w:val="页眉 字符"/>
    <w:basedOn w:val="a1"/>
    <w:link w:val="afe"/>
    <w:uiPriority w:val="99"/>
    <w:rsid w:val="0070270E"/>
    <w:rPr>
      <w:rFonts w:ascii="Times New Roman" w:eastAsia="宋体" w:hAnsi="Times New Roman"/>
      <w:sz w:val="18"/>
      <w:szCs w:val="18"/>
    </w:rPr>
  </w:style>
  <w:style w:type="paragraph" w:styleId="aff0">
    <w:name w:val="footer"/>
    <w:basedOn w:val="a0"/>
    <w:link w:val="aff1"/>
    <w:uiPriority w:val="99"/>
    <w:unhideWhenUsed/>
    <w:rsid w:val="0070270E"/>
    <w:pPr>
      <w:tabs>
        <w:tab w:val="center" w:pos="4153"/>
        <w:tab w:val="right" w:pos="8306"/>
      </w:tabs>
      <w:snapToGrid w:val="0"/>
      <w:spacing w:line="240" w:lineRule="auto"/>
      <w:jc w:val="left"/>
    </w:pPr>
    <w:rPr>
      <w:sz w:val="18"/>
      <w:szCs w:val="18"/>
    </w:rPr>
  </w:style>
  <w:style w:type="character" w:customStyle="1" w:styleId="aff1">
    <w:name w:val="页脚 字符"/>
    <w:basedOn w:val="a1"/>
    <w:link w:val="aff0"/>
    <w:uiPriority w:val="99"/>
    <w:rsid w:val="0070270E"/>
    <w:rPr>
      <w:rFonts w:ascii="Times New Roman" w:eastAsia="宋体" w:hAnsi="Times New Roman"/>
      <w:sz w:val="18"/>
      <w:szCs w:val="18"/>
    </w:rPr>
  </w:style>
  <w:style w:type="character" w:styleId="aff2">
    <w:name w:val="Placeholder Text"/>
    <w:basedOn w:val="a1"/>
    <w:uiPriority w:val="99"/>
    <w:semiHidden/>
    <w:rsid w:val="00D6721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svg"/><Relationship Id="rId23" Type="http://schemas.microsoft.com/office/2011/relationships/people" Target="people.xml"/><Relationship Id="rId10" Type="http://schemas.openxmlformats.org/officeDocument/2006/relationships/comments" Target="comments.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E:\&#25991;&#26723;\&#33258;&#23450;&#20041;%20Office%20&#27169;&#26495;\&#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B0CC82-59FA-4735-BAE1-5D36D46E4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模板.dotx</Template>
  <TotalTime>1068</TotalTime>
  <Pages>45</Pages>
  <Words>6255</Words>
  <Characters>35659</Characters>
  <Application>Microsoft Office Word</Application>
  <DocSecurity>0</DocSecurity>
  <Lines>297</Lines>
  <Paragraphs>83</Paragraphs>
  <ScaleCrop>false</ScaleCrop>
  <Company/>
  <LinksUpToDate>false</LinksUpToDate>
  <CharactersWithSpaces>41831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李子业</dc:creator>
  <cp:keywords/>
  <dc:description/>
  <cp:lastModifiedBy>李子业</cp:lastModifiedBy>
  <cp:revision>118</cp:revision>
  <dcterms:created xsi:type="dcterms:W3CDTF">2026-06-15T11:48:00Z</dcterms:created>
  <dcterms:modified xsi:type="dcterms:W3CDTF">2026-07-02T08:34:00Z</dcterms:modified>
</cp:coreProperties>
</file>